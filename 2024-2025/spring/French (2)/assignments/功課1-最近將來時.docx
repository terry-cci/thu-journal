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43116" w14:textId="34C6C723" w:rsidR="005945E2" w:rsidRPr="005945E2" w:rsidRDefault="009107D0" w:rsidP="005945E2">
      <w:pPr>
        <w:jc w:val="center"/>
        <w:rPr>
          <w:rFonts w:ascii="Calibri" w:eastAsia="微软雅黑" w:hAnsi="Calibri" w:cs="Calibri"/>
          <w:b/>
          <w:bCs/>
          <w:sz w:val="32"/>
          <w:szCs w:val="32"/>
        </w:rPr>
      </w:pPr>
      <w:r>
        <w:rPr>
          <w:rFonts w:ascii="Calibri" w:hAnsi="Calibri" w:cs="Calibri" w:hint="eastAsia"/>
          <w:b/>
          <w:bCs/>
          <w:sz w:val="32"/>
          <w:szCs w:val="32"/>
          <w:lang w:val="fr-CA"/>
        </w:rPr>
        <w:t>De</w:t>
      </w:r>
      <w:r>
        <w:rPr>
          <w:rFonts w:ascii="Calibri" w:hAnsi="Calibri" w:cs="Calibri"/>
          <w:b/>
          <w:bCs/>
          <w:sz w:val="32"/>
          <w:szCs w:val="32"/>
          <w:lang w:val="fr-CA"/>
        </w:rPr>
        <w:t xml:space="preserve">voir 1 </w:t>
      </w:r>
      <w:r w:rsidR="00925268">
        <w:rPr>
          <w:rFonts w:ascii="Calibri" w:hAnsi="Calibri" w:cs="Calibri"/>
          <w:b/>
          <w:bCs/>
          <w:sz w:val="32"/>
          <w:szCs w:val="32"/>
          <w:lang w:val="fr-CA"/>
        </w:rPr>
        <w:t xml:space="preserve">— </w:t>
      </w:r>
      <w:r w:rsidR="00780FA9" w:rsidRPr="006703B4">
        <w:rPr>
          <w:rFonts w:ascii="Calibri" w:hAnsi="Calibri" w:cs="Calibri"/>
          <w:b/>
          <w:bCs/>
          <w:sz w:val="32"/>
          <w:szCs w:val="32"/>
          <w:lang w:val="fr-CA"/>
        </w:rPr>
        <w:t xml:space="preserve">Expression écrite </w:t>
      </w:r>
      <w:r w:rsidR="00780FA9" w:rsidRPr="006703B4">
        <w:rPr>
          <w:rFonts w:ascii="Calibri" w:eastAsia="微软雅黑" w:hAnsi="Calibri" w:cs="Calibri"/>
          <w:b/>
          <w:bCs/>
          <w:sz w:val="32"/>
          <w:szCs w:val="32"/>
          <w:lang w:val="fr-CA"/>
        </w:rPr>
        <w:t>书面表达</w:t>
      </w:r>
    </w:p>
    <w:p w14:paraId="702681E6" w14:textId="244BDC6E" w:rsidR="005945E2" w:rsidRPr="005945E2" w:rsidRDefault="005945E2" w:rsidP="005945E2">
      <w:pPr>
        <w:jc w:val="center"/>
        <w:rPr>
          <w:rFonts w:ascii="Calibri" w:eastAsia="微软雅黑" w:hAnsi="Calibri" w:cs="Calibri"/>
          <w:b/>
          <w:bCs/>
          <w:sz w:val="32"/>
          <w:szCs w:val="32"/>
        </w:rPr>
      </w:pPr>
    </w:p>
    <w:p w14:paraId="0DB08436" w14:textId="77777777" w:rsidR="00780FA9" w:rsidRPr="006703B4" w:rsidRDefault="00780FA9" w:rsidP="00780FA9">
      <w:pPr>
        <w:jc w:val="center"/>
        <w:rPr>
          <w:rFonts w:ascii="Calibri" w:eastAsia="微软雅黑" w:hAnsi="Calibri" w:cs="Calibri"/>
          <w:b/>
          <w:lang w:val="fr-CA"/>
        </w:rPr>
      </w:pPr>
      <w:r w:rsidRPr="006703B4">
        <w:rPr>
          <w:rFonts w:ascii="Calibri" w:eastAsia="微软雅黑" w:hAnsi="Calibri" w:cs="Calibri"/>
          <w:b/>
          <w:lang w:val="fr-CA"/>
        </w:rPr>
        <w:t>学号：</w:t>
      </w:r>
      <w:r w:rsidRPr="006703B4">
        <w:rPr>
          <w:rFonts w:ascii="Calibri" w:eastAsia="微软雅黑" w:hAnsi="Calibri" w:cs="Calibri"/>
          <w:b/>
          <w:lang w:val="fr-CA"/>
        </w:rPr>
        <w:tab/>
      </w:r>
      <w:r w:rsidRPr="006703B4">
        <w:rPr>
          <w:rFonts w:ascii="Calibri" w:eastAsia="微软雅黑" w:hAnsi="Calibri" w:cs="Calibri"/>
          <w:b/>
          <w:lang w:val="fr-CA"/>
        </w:rPr>
        <w:tab/>
      </w:r>
      <w:r w:rsidRPr="006703B4">
        <w:rPr>
          <w:rFonts w:ascii="Calibri" w:eastAsia="微软雅黑" w:hAnsi="Calibri" w:cs="Calibri"/>
          <w:b/>
          <w:lang w:val="fr-CA"/>
        </w:rPr>
        <w:t>姓名：</w:t>
      </w:r>
    </w:p>
    <w:p w14:paraId="263AA8ED" w14:textId="60916653" w:rsidR="00780FA9" w:rsidRPr="006703B4" w:rsidRDefault="00780FA9" w:rsidP="00780FA9">
      <w:pPr>
        <w:rPr>
          <w:rFonts w:ascii="Calibri" w:eastAsia="微软雅黑" w:hAnsi="Calibri" w:cs="Calibri"/>
          <w:lang w:val="fr-CA"/>
        </w:rPr>
      </w:pPr>
    </w:p>
    <w:p w14:paraId="1FAD834C" w14:textId="77777777" w:rsidR="003903D2" w:rsidRPr="001A2378" w:rsidRDefault="00B21F70" w:rsidP="003903D2">
      <w:pPr>
        <w:jc w:val="both"/>
        <w:rPr>
          <w:rFonts w:ascii="Calibri" w:eastAsia="微软雅黑" w:hAnsi="Calibri" w:cs="Calibri"/>
          <w:lang w:val="fr-FR"/>
        </w:rPr>
      </w:pPr>
      <w:r w:rsidRPr="00B21F70">
        <w:rPr>
          <w:rFonts w:ascii="Calibri" w:eastAsia="微软雅黑" w:hAnsi="Calibri" w:cs="Calibri"/>
          <w:lang w:val="fr-FR"/>
        </w:rPr>
        <w:t xml:space="preserve">Imaginez que vous allez </w:t>
      </w:r>
      <w:r>
        <w:rPr>
          <w:rFonts w:ascii="Calibri" w:eastAsia="微软雅黑" w:hAnsi="Calibri" w:cs="Calibri"/>
          <w:lang w:val="fr-FR"/>
        </w:rPr>
        <w:t xml:space="preserve">manger </w:t>
      </w:r>
      <w:r w:rsidRPr="00B21F70">
        <w:rPr>
          <w:rFonts w:ascii="Calibri" w:eastAsia="微软雅黑" w:hAnsi="Calibri" w:cs="Calibri"/>
          <w:lang w:val="fr-FR"/>
        </w:rPr>
        <w:t>dans un restaurant avec des amis</w:t>
      </w:r>
      <w:r w:rsidR="00F13CBE">
        <w:rPr>
          <w:rFonts w:ascii="Calibri" w:eastAsia="微软雅黑" w:hAnsi="Calibri" w:cs="Calibri"/>
          <w:lang w:val="fr-FR"/>
        </w:rPr>
        <w:t xml:space="preserve"> ce soir</w:t>
      </w:r>
      <w:r w:rsidRPr="00B21F70">
        <w:rPr>
          <w:rFonts w:ascii="Calibri" w:eastAsia="微软雅黑" w:hAnsi="Calibri" w:cs="Calibri"/>
          <w:lang w:val="fr-FR"/>
        </w:rPr>
        <w:t>. Décrivez ce que vous allez commander, ce que vous allez boire et ce que vous allez faire après le repas</w:t>
      </w:r>
      <w:r w:rsidR="00B3182B">
        <w:rPr>
          <w:rFonts w:ascii="Calibri" w:eastAsia="微软雅黑" w:hAnsi="Calibri" w:cs="Calibri"/>
          <w:lang w:val="fr-FR"/>
        </w:rPr>
        <w:t xml:space="preserve"> en utilisant le futur proche</w:t>
      </w:r>
      <w:r w:rsidRPr="00B21F70">
        <w:rPr>
          <w:rFonts w:ascii="Calibri" w:eastAsia="微软雅黑" w:hAnsi="Calibri" w:cs="Calibri"/>
          <w:lang w:val="fr-FR"/>
        </w:rPr>
        <w:t>.</w:t>
      </w:r>
      <w:r w:rsidRPr="00B21F70">
        <w:rPr>
          <w:rFonts w:ascii="Calibri" w:eastAsia="微软雅黑" w:hAnsi="Calibri" w:cs="Calibri"/>
          <w:lang w:val="fr-CA"/>
        </w:rPr>
        <w:t xml:space="preserve"> </w:t>
      </w:r>
      <w:r w:rsidRPr="004B043D">
        <w:rPr>
          <w:rFonts w:ascii="Calibri" w:eastAsia="微软雅黑" w:hAnsi="Calibri" w:cs="Calibri"/>
          <w:lang w:val="fr-CA"/>
        </w:rPr>
        <w:t>(</w:t>
      </w:r>
      <w:r>
        <w:rPr>
          <w:rFonts w:ascii="Calibri" w:eastAsia="微软雅黑" w:hAnsi="Calibri" w:cs="Calibri"/>
          <w:lang w:val="fr-CA"/>
        </w:rPr>
        <w:t>8</w:t>
      </w:r>
      <w:r w:rsidRPr="004B043D">
        <w:rPr>
          <w:rFonts w:ascii="Calibri" w:eastAsia="微软雅黑" w:hAnsi="Calibri" w:cs="Calibri"/>
          <w:lang w:val="fr-CA"/>
        </w:rPr>
        <w:t>0 à 1</w:t>
      </w:r>
      <w:r>
        <w:rPr>
          <w:rFonts w:ascii="Calibri" w:eastAsia="微软雅黑" w:hAnsi="Calibri" w:cs="Calibri"/>
          <w:lang w:val="fr-CA"/>
        </w:rPr>
        <w:t>2</w:t>
      </w:r>
      <w:r w:rsidRPr="004B043D">
        <w:rPr>
          <w:rFonts w:ascii="Calibri" w:eastAsia="微软雅黑" w:hAnsi="Calibri" w:cs="Calibri"/>
          <w:lang w:val="fr-CA"/>
        </w:rPr>
        <w:t>0 mots)</w:t>
      </w:r>
      <w:r w:rsidR="00B3182B" w:rsidRPr="00B3182B">
        <w:rPr>
          <w:lang w:val="fr-FR"/>
        </w:rPr>
        <w:t xml:space="preserve"> </w:t>
      </w:r>
      <w:r w:rsidR="003903D2" w:rsidRPr="00F13CBE">
        <w:rPr>
          <w:rFonts w:ascii="Calibri" w:eastAsia="微软雅黑" w:hAnsi="Calibri" w:cs="Calibri"/>
        </w:rPr>
        <w:t>想象</w:t>
      </w:r>
      <w:r w:rsidR="003903D2">
        <w:rPr>
          <w:rFonts w:ascii="Calibri" w:eastAsia="微软雅黑" w:hAnsi="Calibri" w:cs="Calibri" w:hint="eastAsia"/>
        </w:rPr>
        <w:t>今晚</w:t>
      </w:r>
      <w:r w:rsidR="003903D2" w:rsidRPr="00F13CBE">
        <w:rPr>
          <w:rFonts w:ascii="Calibri" w:eastAsia="微软雅黑" w:hAnsi="Calibri" w:cs="Calibri"/>
        </w:rPr>
        <w:t>你和朋友们要去餐馆吃饭。请使用</w:t>
      </w:r>
      <w:r w:rsidR="003903D2">
        <w:rPr>
          <w:rFonts w:ascii="Calibri" w:eastAsia="微软雅黑" w:hAnsi="Calibri" w:cs="Calibri" w:hint="eastAsia"/>
        </w:rPr>
        <w:t>最近将来</w:t>
      </w:r>
      <w:r w:rsidR="003903D2" w:rsidRPr="00F13CBE">
        <w:rPr>
          <w:rFonts w:ascii="Calibri" w:eastAsia="微软雅黑" w:hAnsi="Calibri" w:cs="Calibri"/>
        </w:rPr>
        <w:t>时描述一下你们将要点什么菜，喝什么饮料，以及吃完饭后你们会做什么。</w:t>
      </w:r>
      <w:r w:rsidR="003903D2" w:rsidRPr="00F13CBE">
        <w:rPr>
          <w:rFonts w:ascii="Calibri" w:eastAsia="微软雅黑" w:hAnsi="Calibri" w:cs="Calibri"/>
        </w:rPr>
        <w:t xml:space="preserve"> </w:t>
      </w:r>
      <w:r w:rsidR="003903D2" w:rsidRPr="001A2378">
        <w:rPr>
          <w:rFonts w:ascii="Calibri" w:eastAsia="微软雅黑" w:hAnsi="Calibri" w:cs="Calibri"/>
          <w:lang w:val="fr-FR"/>
        </w:rPr>
        <w:t>(80</w:t>
      </w:r>
      <w:r w:rsidR="003903D2" w:rsidRPr="00F13CBE">
        <w:rPr>
          <w:rFonts w:ascii="Calibri" w:eastAsia="微软雅黑" w:hAnsi="Calibri" w:cs="Calibri"/>
        </w:rPr>
        <w:t>到</w:t>
      </w:r>
      <w:r w:rsidR="003903D2" w:rsidRPr="001A2378">
        <w:rPr>
          <w:rFonts w:ascii="Calibri" w:eastAsia="微软雅黑" w:hAnsi="Calibri" w:cs="Calibri"/>
          <w:lang w:val="fr-FR"/>
        </w:rPr>
        <w:t>120</w:t>
      </w:r>
      <w:r w:rsidR="003903D2" w:rsidRPr="00F13CBE">
        <w:rPr>
          <w:rFonts w:ascii="Calibri" w:eastAsia="微软雅黑" w:hAnsi="Calibri" w:cs="Calibri"/>
        </w:rPr>
        <w:t>字</w:t>
      </w:r>
      <w:r w:rsidR="003903D2" w:rsidRPr="001A2378">
        <w:rPr>
          <w:rFonts w:ascii="Calibri" w:eastAsia="微软雅黑" w:hAnsi="Calibri" w:cs="Calibri"/>
          <w:lang w:val="fr-FR"/>
        </w:rPr>
        <w:t>)</w:t>
      </w:r>
    </w:p>
    <w:p w14:paraId="4D5FAA53" w14:textId="77777777" w:rsidR="001046AA" w:rsidRDefault="001046AA" w:rsidP="004576D0">
      <w:pPr>
        <w:rPr>
          <w:rFonts w:ascii="Calibri" w:eastAsia="微软雅黑" w:hAnsi="Calibri" w:cs="Calibri" w:hint="eastAsia"/>
          <w:lang w:val="fr-CA"/>
        </w:rPr>
      </w:pPr>
    </w:p>
    <w:p w14:paraId="450F6DDF" w14:textId="77777777" w:rsidR="007B7A85" w:rsidRPr="006F7735" w:rsidRDefault="007B7A85" w:rsidP="00780FA9">
      <w:pPr>
        <w:rPr>
          <w:rFonts w:ascii="Calibri" w:eastAsia="微软雅黑" w:hAnsi="Calibri" w:cs="Calibri"/>
          <w:lang w:val="fr-CA"/>
        </w:rPr>
      </w:pPr>
    </w:p>
    <w:p w14:paraId="52F5A227" w14:textId="77777777" w:rsidR="00914D04" w:rsidRPr="00B2679C" w:rsidRDefault="00547DD4" w:rsidP="00914D04">
      <w:pPr>
        <w:rPr>
          <w:lang w:val="fr-CA"/>
        </w:rPr>
      </w:pPr>
      <w:hyperlink r:id="rId8" w:history="1">
        <w:r w:rsidR="00914D04" w:rsidRPr="00914D04">
          <w:rPr>
            <w:color w:val="0000FF"/>
            <w:u w:val="single"/>
          </w:rPr>
          <w:t>法语键盘</w:t>
        </w:r>
        <w:r w:rsidR="00914D04" w:rsidRPr="00970D3E">
          <w:rPr>
            <w:color w:val="0000FF"/>
            <w:u w:val="single"/>
            <w:lang w:val="fr-CA"/>
          </w:rPr>
          <w:t>（</w:t>
        </w:r>
        <w:r w:rsidR="00914D04" w:rsidRPr="00914D04">
          <w:rPr>
            <w:color w:val="0000FF"/>
            <w:u w:val="single"/>
          </w:rPr>
          <w:t>加拿大</w:t>
        </w:r>
        <w:r w:rsidR="00914D04" w:rsidRPr="00970D3E">
          <w:rPr>
            <w:color w:val="0000FF"/>
            <w:u w:val="single"/>
            <w:lang w:val="fr-CA"/>
          </w:rPr>
          <w:t>）</w:t>
        </w:r>
        <w:r w:rsidR="00914D04" w:rsidRPr="00914D04">
          <w:rPr>
            <w:color w:val="0000FF"/>
            <w:u w:val="single"/>
          </w:rPr>
          <w:t>使用整理</w:t>
        </w:r>
        <w:r w:rsidR="00914D04" w:rsidRPr="00970D3E">
          <w:rPr>
            <w:color w:val="0000FF"/>
            <w:u w:val="single"/>
            <w:lang w:val="fr-CA"/>
          </w:rPr>
          <w:t xml:space="preserve"> - </w:t>
        </w:r>
        <w:r w:rsidR="00914D04" w:rsidRPr="00914D04">
          <w:rPr>
            <w:color w:val="0000FF"/>
            <w:u w:val="single"/>
          </w:rPr>
          <w:t>知乎</w:t>
        </w:r>
        <w:r w:rsidR="00914D04" w:rsidRPr="00970D3E">
          <w:rPr>
            <w:color w:val="0000FF"/>
            <w:u w:val="single"/>
            <w:lang w:val="fr-CA"/>
          </w:rPr>
          <w:t xml:space="preserve"> (zhihu.com)</w:t>
        </w:r>
      </w:hyperlink>
    </w:p>
    <w:p w14:paraId="3486A609" w14:textId="3404D7D0" w:rsidR="001F04E4" w:rsidRPr="006703B4" w:rsidRDefault="001F04E4" w:rsidP="00780FA9">
      <w:pPr>
        <w:rPr>
          <w:rFonts w:ascii="Calibri" w:hAnsi="Calibri" w:cs="Calibri"/>
          <w:sz w:val="28"/>
          <w:szCs w:val="28"/>
          <w:lang w:val="fr-CA"/>
        </w:rPr>
      </w:pPr>
    </w:p>
    <w:sectPr w:rsidR="001F04E4" w:rsidRPr="006703B4" w:rsidSect="009A2C70">
      <w:footerReference w:type="even" r:id="rId9"/>
      <w:footerReference w:type="default" r:id="rId10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8B1BB" w14:textId="77777777" w:rsidR="00547DD4" w:rsidRDefault="00547DD4" w:rsidP="00AE1114">
      <w:r>
        <w:separator/>
      </w:r>
    </w:p>
  </w:endnote>
  <w:endnote w:type="continuationSeparator" w:id="0">
    <w:p w14:paraId="07A3FC31" w14:textId="77777777" w:rsidR="00547DD4" w:rsidRDefault="00547DD4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0E34D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66CE42E" w14:textId="77777777" w:rsidR="00B73165" w:rsidRDefault="00B73165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99E86" w14:textId="77777777" w:rsidR="00B73165" w:rsidRDefault="00B73165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0A093D">
      <w:rPr>
        <w:rStyle w:val="ac"/>
        <w:noProof/>
      </w:rPr>
      <w:t>3</w:t>
    </w:r>
    <w:r>
      <w:rPr>
        <w:rStyle w:val="ac"/>
      </w:rPr>
      <w:fldChar w:fldCharType="end"/>
    </w:r>
  </w:p>
  <w:p w14:paraId="56F32B02" w14:textId="77777777" w:rsidR="00B73165" w:rsidRDefault="00B73165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80E33" w14:textId="77777777" w:rsidR="00547DD4" w:rsidRDefault="00547DD4" w:rsidP="00AE1114">
      <w:r>
        <w:separator/>
      </w:r>
    </w:p>
  </w:footnote>
  <w:footnote w:type="continuationSeparator" w:id="0">
    <w:p w14:paraId="159CE8DD" w14:textId="77777777" w:rsidR="00547DD4" w:rsidRDefault="00547DD4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3A4FF5"/>
    <w:multiLevelType w:val="hybridMultilevel"/>
    <w:tmpl w:val="C6E01D8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2DD325F"/>
    <w:multiLevelType w:val="multilevel"/>
    <w:tmpl w:val="E2FA3B0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4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BA23250"/>
    <w:multiLevelType w:val="hybridMultilevel"/>
    <w:tmpl w:val="C0DEB41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1E7399C"/>
    <w:multiLevelType w:val="hybridMultilevel"/>
    <w:tmpl w:val="2F8EDCA0"/>
    <w:lvl w:ilvl="0" w:tplc="040C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3F747EB"/>
    <w:multiLevelType w:val="hybridMultilevel"/>
    <w:tmpl w:val="A224D628"/>
    <w:lvl w:ilvl="0" w:tplc="6B2AACC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 w:tplc="EFE23C92" w:tentative="1">
      <w:start w:val="1"/>
      <w:numFmt w:val="decimal"/>
      <w:lvlText w:val="(%2)"/>
      <w:lvlJc w:val="left"/>
      <w:pPr>
        <w:tabs>
          <w:tab w:val="num" w:pos="1440"/>
        </w:tabs>
        <w:ind w:left="1440" w:hanging="360"/>
      </w:pPr>
    </w:lvl>
    <w:lvl w:ilvl="2" w:tplc="203CFD2A" w:tentative="1">
      <w:start w:val="1"/>
      <w:numFmt w:val="decimal"/>
      <w:lvlText w:val="(%3)"/>
      <w:lvlJc w:val="left"/>
      <w:pPr>
        <w:tabs>
          <w:tab w:val="num" w:pos="2160"/>
        </w:tabs>
        <w:ind w:left="2160" w:hanging="360"/>
      </w:pPr>
    </w:lvl>
    <w:lvl w:ilvl="3" w:tplc="C2AA8D22" w:tentative="1">
      <w:start w:val="1"/>
      <w:numFmt w:val="decimal"/>
      <w:lvlText w:val="(%4)"/>
      <w:lvlJc w:val="left"/>
      <w:pPr>
        <w:tabs>
          <w:tab w:val="num" w:pos="2880"/>
        </w:tabs>
        <w:ind w:left="2880" w:hanging="360"/>
      </w:pPr>
    </w:lvl>
    <w:lvl w:ilvl="4" w:tplc="D0B2F874" w:tentative="1">
      <w:start w:val="1"/>
      <w:numFmt w:val="decimal"/>
      <w:lvlText w:val="(%5)"/>
      <w:lvlJc w:val="left"/>
      <w:pPr>
        <w:tabs>
          <w:tab w:val="num" w:pos="3600"/>
        </w:tabs>
        <w:ind w:left="3600" w:hanging="360"/>
      </w:pPr>
    </w:lvl>
    <w:lvl w:ilvl="5" w:tplc="FED25CFA" w:tentative="1">
      <w:start w:val="1"/>
      <w:numFmt w:val="decimal"/>
      <w:lvlText w:val="(%6)"/>
      <w:lvlJc w:val="left"/>
      <w:pPr>
        <w:tabs>
          <w:tab w:val="num" w:pos="4320"/>
        </w:tabs>
        <w:ind w:left="4320" w:hanging="360"/>
      </w:pPr>
    </w:lvl>
    <w:lvl w:ilvl="6" w:tplc="44F87202" w:tentative="1">
      <w:start w:val="1"/>
      <w:numFmt w:val="decimal"/>
      <w:lvlText w:val="(%7)"/>
      <w:lvlJc w:val="left"/>
      <w:pPr>
        <w:tabs>
          <w:tab w:val="num" w:pos="5040"/>
        </w:tabs>
        <w:ind w:left="5040" w:hanging="360"/>
      </w:pPr>
    </w:lvl>
    <w:lvl w:ilvl="7" w:tplc="53B016F6" w:tentative="1">
      <w:start w:val="1"/>
      <w:numFmt w:val="decimal"/>
      <w:lvlText w:val="(%8)"/>
      <w:lvlJc w:val="left"/>
      <w:pPr>
        <w:tabs>
          <w:tab w:val="num" w:pos="5760"/>
        </w:tabs>
        <w:ind w:left="5760" w:hanging="360"/>
      </w:pPr>
    </w:lvl>
    <w:lvl w:ilvl="8" w:tplc="55680D0A" w:tentative="1">
      <w:start w:val="1"/>
      <w:numFmt w:val="decimal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8679F2"/>
    <w:multiLevelType w:val="hybridMultilevel"/>
    <w:tmpl w:val="06F8D2F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C19508F"/>
    <w:multiLevelType w:val="hybridMultilevel"/>
    <w:tmpl w:val="0E8C753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C430DEE"/>
    <w:multiLevelType w:val="hybridMultilevel"/>
    <w:tmpl w:val="CE5C15E2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1B17180"/>
    <w:multiLevelType w:val="hybridMultilevel"/>
    <w:tmpl w:val="1122C86C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5"/>
  </w:num>
  <w:num w:numId="8">
    <w:abstractNumId w:val="0"/>
  </w:num>
  <w:num w:numId="9">
    <w:abstractNumId w:val="20"/>
  </w:num>
  <w:num w:numId="10">
    <w:abstractNumId w:val="4"/>
  </w:num>
  <w:num w:numId="11">
    <w:abstractNumId w:val="7"/>
  </w:num>
  <w:num w:numId="12">
    <w:abstractNumId w:val="19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</w:num>
  <w:num w:numId="16">
    <w:abstractNumId w:val="12"/>
  </w:num>
  <w:num w:numId="17">
    <w:abstractNumId w:val="18"/>
  </w:num>
  <w:num w:numId="18">
    <w:abstractNumId w:val="1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</w:num>
  <w:num w:numId="22">
    <w:abstractNumId w:val="16"/>
  </w:num>
  <w:num w:numId="23">
    <w:abstractNumId w:val="11"/>
  </w:num>
  <w:num w:numId="24">
    <w:abstractNumId w:val="8"/>
  </w:num>
  <w:num w:numId="25">
    <w:abstractNumId w:val="2"/>
  </w:num>
  <w:num w:numId="26">
    <w:abstractNumId w:val="14"/>
  </w:num>
  <w:num w:numId="27">
    <w:abstractNumId w:val="9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0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FA9"/>
    <w:rsid w:val="00002612"/>
    <w:rsid w:val="00002881"/>
    <w:rsid w:val="00005232"/>
    <w:rsid w:val="00012E7E"/>
    <w:rsid w:val="00012F54"/>
    <w:rsid w:val="00030B32"/>
    <w:rsid w:val="00034855"/>
    <w:rsid w:val="00035A03"/>
    <w:rsid w:val="00036216"/>
    <w:rsid w:val="000375C7"/>
    <w:rsid w:val="00041B87"/>
    <w:rsid w:val="0004395F"/>
    <w:rsid w:val="00044C6F"/>
    <w:rsid w:val="00044DBF"/>
    <w:rsid w:val="00047096"/>
    <w:rsid w:val="00054CBA"/>
    <w:rsid w:val="000606A9"/>
    <w:rsid w:val="00062ADC"/>
    <w:rsid w:val="000634DF"/>
    <w:rsid w:val="000725E9"/>
    <w:rsid w:val="00072948"/>
    <w:rsid w:val="00073CB2"/>
    <w:rsid w:val="0007606B"/>
    <w:rsid w:val="00077BC3"/>
    <w:rsid w:val="00081218"/>
    <w:rsid w:val="000923CD"/>
    <w:rsid w:val="00093516"/>
    <w:rsid w:val="00094E83"/>
    <w:rsid w:val="000955DC"/>
    <w:rsid w:val="00095678"/>
    <w:rsid w:val="00095EF3"/>
    <w:rsid w:val="00096290"/>
    <w:rsid w:val="000975AC"/>
    <w:rsid w:val="000A093D"/>
    <w:rsid w:val="000A3CAB"/>
    <w:rsid w:val="000A4E9D"/>
    <w:rsid w:val="000B1177"/>
    <w:rsid w:val="000C1553"/>
    <w:rsid w:val="000C24BC"/>
    <w:rsid w:val="000C37D2"/>
    <w:rsid w:val="000C5B60"/>
    <w:rsid w:val="000D20DA"/>
    <w:rsid w:val="000D5761"/>
    <w:rsid w:val="000D626C"/>
    <w:rsid w:val="000E01B0"/>
    <w:rsid w:val="000E1802"/>
    <w:rsid w:val="000E45F3"/>
    <w:rsid w:val="000E4FAA"/>
    <w:rsid w:val="000E601A"/>
    <w:rsid w:val="000E60CB"/>
    <w:rsid w:val="000F1055"/>
    <w:rsid w:val="000F1AA6"/>
    <w:rsid w:val="000F38D7"/>
    <w:rsid w:val="000F3BC4"/>
    <w:rsid w:val="00102CC9"/>
    <w:rsid w:val="00103975"/>
    <w:rsid w:val="001046AA"/>
    <w:rsid w:val="00106B94"/>
    <w:rsid w:val="001128C8"/>
    <w:rsid w:val="00115AE3"/>
    <w:rsid w:val="00121E21"/>
    <w:rsid w:val="00123557"/>
    <w:rsid w:val="00123AB1"/>
    <w:rsid w:val="00123EDE"/>
    <w:rsid w:val="00124A31"/>
    <w:rsid w:val="00134165"/>
    <w:rsid w:val="00136245"/>
    <w:rsid w:val="0014112C"/>
    <w:rsid w:val="00142E40"/>
    <w:rsid w:val="001462D3"/>
    <w:rsid w:val="00154C3B"/>
    <w:rsid w:val="0015649E"/>
    <w:rsid w:val="00161455"/>
    <w:rsid w:val="00162673"/>
    <w:rsid w:val="00163442"/>
    <w:rsid w:val="00163F1F"/>
    <w:rsid w:val="00170A7E"/>
    <w:rsid w:val="00177C63"/>
    <w:rsid w:val="00180DE2"/>
    <w:rsid w:val="001817DA"/>
    <w:rsid w:val="00181844"/>
    <w:rsid w:val="00182AE4"/>
    <w:rsid w:val="00182B54"/>
    <w:rsid w:val="001863F6"/>
    <w:rsid w:val="00191A50"/>
    <w:rsid w:val="0019225B"/>
    <w:rsid w:val="00192C16"/>
    <w:rsid w:val="001A04A0"/>
    <w:rsid w:val="001A2378"/>
    <w:rsid w:val="001A2A15"/>
    <w:rsid w:val="001A47F4"/>
    <w:rsid w:val="001A7AD0"/>
    <w:rsid w:val="001B1006"/>
    <w:rsid w:val="001B242C"/>
    <w:rsid w:val="001C01E2"/>
    <w:rsid w:val="001C190D"/>
    <w:rsid w:val="001C407C"/>
    <w:rsid w:val="001C52F5"/>
    <w:rsid w:val="001C53A2"/>
    <w:rsid w:val="001D03ED"/>
    <w:rsid w:val="001D370D"/>
    <w:rsid w:val="001D4E7D"/>
    <w:rsid w:val="001D5BF8"/>
    <w:rsid w:val="001E4546"/>
    <w:rsid w:val="001F04E4"/>
    <w:rsid w:val="001F0BD7"/>
    <w:rsid w:val="001F42E4"/>
    <w:rsid w:val="001F50D3"/>
    <w:rsid w:val="00200821"/>
    <w:rsid w:val="00202615"/>
    <w:rsid w:val="00202E19"/>
    <w:rsid w:val="002054D9"/>
    <w:rsid w:val="00206BA5"/>
    <w:rsid w:val="00207D7C"/>
    <w:rsid w:val="00211758"/>
    <w:rsid w:val="00211B98"/>
    <w:rsid w:val="002135C0"/>
    <w:rsid w:val="00213CE2"/>
    <w:rsid w:val="00214E48"/>
    <w:rsid w:val="00214FCA"/>
    <w:rsid w:val="002151EF"/>
    <w:rsid w:val="00224AB9"/>
    <w:rsid w:val="00225A16"/>
    <w:rsid w:val="002312D5"/>
    <w:rsid w:val="0023354B"/>
    <w:rsid w:val="00234A68"/>
    <w:rsid w:val="00234B72"/>
    <w:rsid w:val="0023767B"/>
    <w:rsid w:val="00240EE0"/>
    <w:rsid w:val="00242C7C"/>
    <w:rsid w:val="00250AFD"/>
    <w:rsid w:val="00252716"/>
    <w:rsid w:val="00261090"/>
    <w:rsid w:val="00263DC5"/>
    <w:rsid w:val="00264029"/>
    <w:rsid w:val="00265032"/>
    <w:rsid w:val="00272185"/>
    <w:rsid w:val="0027281B"/>
    <w:rsid w:val="00273000"/>
    <w:rsid w:val="002738B5"/>
    <w:rsid w:val="002747AF"/>
    <w:rsid w:val="0028763D"/>
    <w:rsid w:val="00291B1F"/>
    <w:rsid w:val="00291D6D"/>
    <w:rsid w:val="0029210B"/>
    <w:rsid w:val="00293517"/>
    <w:rsid w:val="002A5684"/>
    <w:rsid w:val="002A6B79"/>
    <w:rsid w:val="002B2BE5"/>
    <w:rsid w:val="002B3693"/>
    <w:rsid w:val="002B6F93"/>
    <w:rsid w:val="002C107A"/>
    <w:rsid w:val="002C2B09"/>
    <w:rsid w:val="002C65E1"/>
    <w:rsid w:val="002C6810"/>
    <w:rsid w:val="002C72E5"/>
    <w:rsid w:val="002D1077"/>
    <w:rsid w:val="002D6F77"/>
    <w:rsid w:val="002E0B68"/>
    <w:rsid w:val="002E2514"/>
    <w:rsid w:val="002E4311"/>
    <w:rsid w:val="002E6F83"/>
    <w:rsid w:val="002F2326"/>
    <w:rsid w:val="002F5B55"/>
    <w:rsid w:val="0030230F"/>
    <w:rsid w:val="00302701"/>
    <w:rsid w:val="00302ECE"/>
    <w:rsid w:val="0030702C"/>
    <w:rsid w:val="003109D8"/>
    <w:rsid w:val="00320689"/>
    <w:rsid w:val="003242D2"/>
    <w:rsid w:val="003249E1"/>
    <w:rsid w:val="00324CCC"/>
    <w:rsid w:val="00330275"/>
    <w:rsid w:val="003313A7"/>
    <w:rsid w:val="00334723"/>
    <w:rsid w:val="0033694B"/>
    <w:rsid w:val="003416D4"/>
    <w:rsid w:val="0034303E"/>
    <w:rsid w:val="00346F18"/>
    <w:rsid w:val="003529C3"/>
    <w:rsid w:val="00354642"/>
    <w:rsid w:val="00356D1A"/>
    <w:rsid w:val="003631E9"/>
    <w:rsid w:val="00363CD8"/>
    <w:rsid w:val="00365D39"/>
    <w:rsid w:val="003670E6"/>
    <w:rsid w:val="00375624"/>
    <w:rsid w:val="003758F2"/>
    <w:rsid w:val="00382A9E"/>
    <w:rsid w:val="00383D46"/>
    <w:rsid w:val="00384202"/>
    <w:rsid w:val="00384B83"/>
    <w:rsid w:val="00384D10"/>
    <w:rsid w:val="00385335"/>
    <w:rsid w:val="00387527"/>
    <w:rsid w:val="003903D2"/>
    <w:rsid w:val="003906D3"/>
    <w:rsid w:val="003921E8"/>
    <w:rsid w:val="0039617C"/>
    <w:rsid w:val="003A04BF"/>
    <w:rsid w:val="003A6265"/>
    <w:rsid w:val="003A6DF2"/>
    <w:rsid w:val="003A74F8"/>
    <w:rsid w:val="003A765C"/>
    <w:rsid w:val="003B16FB"/>
    <w:rsid w:val="003B316A"/>
    <w:rsid w:val="003B4D0A"/>
    <w:rsid w:val="003B5F4E"/>
    <w:rsid w:val="003B69B4"/>
    <w:rsid w:val="003B6D71"/>
    <w:rsid w:val="003C3605"/>
    <w:rsid w:val="003C478D"/>
    <w:rsid w:val="003C5390"/>
    <w:rsid w:val="003C54B4"/>
    <w:rsid w:val="003C5B05"/>
    <w:rsid w:val="003C739A"/>
    <w:rsid w:val="003C7631"/>
    <w:rsid w:val="003D06C9"/>
    <w:rsid w:val="003D2CFE"/>
    <w:rsid w:val="003D370A"/>
    <w:rsid w:val="003D4881"/>
    <w:rsid w:val="003D566D"/>
    <w:rsid w:val="003E44FA"/>
    <w:rsid w:val="003E588D"/>
    <w:rsid w:val="003E58FB"/>
    <w:rsid w:val="003E70A9"/>
    <w:rsid w:val="003E70AB"/>
    <w:rsid w:val="003F171B"/>
    <w:rsid w:val="003F607F"/>
    <w:rsid w:val="00400812"/>
    <w:rsid w:val="00403D26"/>
    <w:rsid w:val="004058AB"/>
    <w:rsid w:val="00406642"/>
    <w:rsid w:val="00410E96"/>
    <w:rsid w:val="00415D2F"/>
    <w:rsid w:val="00420237"/>
    <w:rsid w:val="00427840"/>
    <w:rsid w:val="004315CA"/>
    <w:rsid w:val="0043205E"/>
    <w:rsid w:val="00433B0E"/>
    <w:rsid w:val="004354C7"/>
    <w:rsid w:val="0043735B"/>
    <w:rsid w:val="00440E5A"/>
    <w:rsid w:val="004426AF"/>
    <w:rsid w:val="00443189"/>
    <w:rsid w:val="00450176"/>
    <w:rsid w:val="00450A7E"/>
    <w:rsid w:val="00454737"/>
    <w:rsid w:val="004557FB"/>
    <w:rsid w:val="00455829"/>
    <w:rsid w:val="004576D0"/>
    <w:rsid w:val="0046034E"/>
    <w:rsid w:val="004637F8"/>
    <w:rsid w:val="00463CAC"/>
    <w:rsid w:val="004642C4"/>
    <w:rsid w:val="00465C7C"/>
    <w:rsid w:val="00467DDB"/>
    <w:rsid w:val="00474656"/>
    <w:rsid w:val="00480543"/>
    <w:rsid w:val="00481064"/>
    <w:rsid w:val="00484DA1"/>
    <w:rsid w:val="00487D23"/>
    <w:rsid w:val="00490374"/>
    <w:rsid w:val="00492D22"/>
    <w:rsid w:val="00493F5A"/>
    <w:rsid w:val="004965B8"/>
    <w:rsid w:val="004968E3"/>
    <w:rsid w:val="00496E70"/>
    <w:rsid w:val="004A0E37"/>
    <w:rsid w:val="004A1005"/>
    <w:rsid w:val="004A1359"/>
    <w:rsid w:val="004A554D"/>
    <w:rsid w:val="004B043D"/>
    <w:rsid w:val="004B0FA6"/>
    <w:rsid w:val="004B185B"/>
    <w:rsid w:val="004B28CE"/>
    <w:rsid w:val="004B6870"/>
    <w:rsid w:val="004C6012"/>
    <w:rsid w:val="004D0164"/>
    <w:rsid w:val="004D1A4A"/>
    <w:rsid w:val="004D2D0D"/>
    <w:rsid w:val="004D3C71"/>
    <w:rsid w:val="004D7CC4"/>
    <w:rsid w:val="004E1223"/>
    <w:rsid w:val="004E27FF"/>
    <w:rsid w:val="004E63F0"/>
    <w:rsid w:val="004E6E12"/>
    <w:rsid w:val="004E7203"/>
    <w:rsid w:val="004F2C76"/>
    <w:rsid w:val="004F5547"/>
    <w:rsid w:val="004F72C7"/>
    <w:rsid w:val="00502757"/>
    <w:rsid w:val="00513065"/>
    <w:rsid w:val="00513D6B"/>
    <w:rsid w:val="00516B26"/>
    <w:rsid w:val="00523C3E"/>
    <w:rsid w:val="005250C7"/>
    <w:rsid w:val="005277A7"/>
    <w:rsid w:val="005302D0"/>
    <w:rsid w:val="00536681"/>
    <w:rsid w:val="00537448"/>
    <w:rsid w:val="0054089B"/>
    <w:rsid w:val="00547229"/>
    <w:rsid w:val="00547B60"/>
    <w:rsid w:val="00547DD4"/>
    <w:rsid w:val="00551AFD"/>
    <w:rsid w:val="005665FF"/>
    <w:rsid w:val="005715EE"/>
    <w:rsid w:val="005726C7"/>
    <w:rsid w:val="0057273B"/>
    <w:rsid w:val="005736D9"/>
    <w:rsid w:val="00573EA9"/>
    <w:rsid w:val="00576374"/>
    <w:rsid w:val="00577AD8"/>
    <w:rsid w:val="00580045"/>
    <w:rsid w:val="00580FB1"/>
    <w:rsid w:val="00581A55"/>
    <w:rsid w:val="00582D0A"/>
    <w:rsid w:val="005831A7"/>
    <w:rsid w:val="0058556B"/>
    <w:rsid w:val="00591F71"/>
    <w:rsid w:val="005945E2"/>
    <w:rsid w:val="005949BD"/>
    <w:rsid w:val="00596DC0"/>
    <w:rsid w:val="005978E8"/>
    <w:rsid w:val="00597B39"/>
    <w:rsid w:val="005A2507"/>
    <w:rsid w:val="005B14C4"/>
    <w:rsid w:val="005B24D1"/>
    <w:rsid w:val="005B25FC"/>
    <w:rsid w:val="005B3E17"/>
    <w:rsid w:val="005B6A81"/>
    <w:rsid w:val="005C0ACC"/>
    <w:rsid w:val="005C1C45"/>
    <w:rsid w:val="005C1CE3"/>
    <w:rsid w:val="005C1D82"/>
    <w:rsid w:val="005C526B"/>
    <w:rsid w:val="005D059A"/>
    <w:rsid w:val="005D09C6"/>
    <w:rsid w:val="005D3751"/>
    <w:rsid w:val="005D45FE"/>
    <w:rsid w:val="005D650F"/>
    <w:rsid w:val="005D666F"/>
    <w:rsid w:val="005D6D47"/>
    <w:rsid w:val="005E288D"/>
    <w:rsid w:val="005F108B"/>
    <w:rsid w:val="005F4A88"/>
    <w:rsid w:val="005F5A2D"/>
    <w:rsid w:val="005F5D8F"/>
    <w:rsid w:val="005F773F"/>
    <w:rsid w:val="005F7CF5"/>
    <w:rsid w:val="00601A81"/>
    <w:rsid w:val="0060415B"/>
    <w:rsid w:val="00604DD7"/>
    <w:rsid w:val="006075A6"/>
    <w:rsid w:val="006102B9"/>
    <w:rsid w:val="00611454"/>
    <w:rsid w:val="006166E0"/>
    <w:rsid w:val="00616CD4"/>
    <w:rsid w:val="006170FB"/>
    <w:rsid w:val="00622524"/>
    <w:rsid w:val="00622B92"/>
    <w:rsid w:val="00624FB7"/>
    <w:rsid w:val="00627030"/>
    <w:rsid w:val="006277F4"/>
    <w:rsid w:val="0063283B"/>
    <w:rsid w:val="006348D3"/>
    <w:rsid w:val="0064047D"/>
    <w:rsid w:val="006407CC"/>
    <w:rsid w:val="0064087B"/>
    <w:rsid w:val="00640AFA"/>
    <w:rsid w:val="0064198D"/>
    <w:rsid w:val="00647AE4"/>
    <w:rsid w:val="00657252"/>
    <w:rsid w:val="00657EA6"/>
    <w:rsid w:val="006625EB"/>
    <w:rsid w:val="006703B4"/>
    <w:rsid w:val="00670AB9"/>
    <w:rsid w:val="006720AB"/>
    <w:rsid w:val="00672BE6"/>
    <w:rsid w:val="006757A6"/>
    <w:rsid w:val="00677089"/>
    <w:rsid w:val="0068106B"/>
    <w:rsid w:val="00682568"/>
    <w:rsid w:val="00683130"/>
    <w:rsid w:val="00685CA3"/>
    <w:rsid w:val="00687179"/>
    <w:rsid w:val="00691F89"/>
    <w:rsid w:val="006941C7"/>
    <w:rsid w:val="00694945"/>
    <w:rsid w:val="00695DCC"/>
    <w:rsid w:val="00697BFE"/>
    <w:rsid w:val="006A2286"/>
    <w:rsid w:val="006A22C1"/>
    <w:rsid w:val="006A2C42"/>
    <w:rsid w:val="006B35C1"/>
    <w:rsid w:val="006B5081"/>
    <w:rsid w:val="006B556C"/>
    <w:rsid w:val="006B73C2"/>
    <w:rsid w:val="006C006B"/>
    <w:rsid w:val="006C3464"/>
    <w:rsid w:val="006C79CB"/>
    <w:rsid w:val="006D20F3"/>
    <w:rsid w:val="006D3878"/>
    <w:rsid w:val="006D5A6F"/>
    <w:rsid w:val="006E0DF9"/>
    <w:rsid w:val="006E1363"/>
    <w:rsid w:val="006E31B6"/>
    <w:rsid w:val="006E6C5E"/>
    <w:rsid w:val="006F12BC"/>
    <w:rsid w:val="006F29C1"/>
    <w:rsid w:val="006F4060"/>
    <w:rsid w:val="006F42F9"/>
    <w:rsid w:val="006F4622"/>
    <w:rsid w:val="006F5CCF"/>
    <w:rsid w:val="006F607C"/>
    <w:rsid w:val="006F7735"/>
    <w:rsid w:val="006F7AC3"/>
    <w:rsid w:val="0070061D"/>
    <w:rsid w:val="00700CF4"/>
    <w:rsid w:val="00701FD5"/>
    <w:rsid w:val="00703C5E"/>
    <w:rsid w:val="00705D79"/>
    <w:rsid w:val="00706ECD"/>
    <w:rsid w:val="00710F30"/>
    <w:rsid w:val="007203E4"/>
    <w:rsid w:val="00724F91"/>
    <w:rsid w:val="00732F46"/>
    <w:rsid w:val="00734512"/>
    <w:rsid w:val="00741BB4"/>
    <w:rsid w:val="0074425C"/>
    <w:rsid w:val="007450F1"/>
    <w:rsid w:val="0075470D"/>
    <w:rsid w:val="00765CDB"/>
    <w:rsid w:val="00766CC1"/>
    <w:rsid w:val="00780FA9"/>
    <w:rsid w:val="00781A5A"/>
    <w:rsid w:val="0078251F"/>
    <w:rsid w:val="0078488A"/>
    <w:rsid w:val="007851F8"/>
    <w:rsid w:val="00786E44"/>
    <w:rsid w:val="007870E6"/>
    <w:rsid w:val="00791DCC"/>
    <w:rsid w:val="0079295D"/>
    <w:rsid w:val="007A0D91"/>
    <w:rsid w:val="007A4837"/>
    <w:rsid w:val="007A4A41"/>
    <w:rsid w:val="007A6680"/>
    <w:rsid w:val="007A7F70"/>
    <w:rsid w:val="007B2354"/>
    <w:rsid w:val="007B2E46"/>
    <w:rsid w:val="007B363A"/>
    <w:rsid w:val="007B7A85"/>
    <w:rsid w:val="007C1D3D"/>
    <w:rsid w:val="007C3E8D"/>
    <w:rsid w:val="007C6F07"/>
    <w:rsid w:val="007D1B2B"/>
    <w:rsid w:val="007D2D6E"/>
    <w:rsid w:val="007D3E06"/>
    <w:rsid w:val="007D5143"/>
    <w:rsid w:val="007E02B6"/>
    <w:rsid w:val="007E6A5C"/>
    <w:rsid w:val="007E7354"/>
    <w:rsid w:val="007E760F"/>
    <w:rsid w:val="007F0632"/>
    <w:rsid w:val="007F2365"/>
    <w:rsid w:val="007F4280"/>
    <w:rsid w:val="007F4A78"/>
    <w:rsid w:val="007F4E09"/>
    <w:rsid w:val="00801555"/>
    <w:rsid w:val="0080166C"/>
    <w:rsid w:val="00804C21"/>
    <w:rsid w:val="008116F3"/>
    <w:rsid w:val="00811AC1"/>
    <w:rsid w:val="00811F88"/>
    <w:rsid w:val="00816AF1"/>
    <w:rsid w:val="008201F4"/>
    <w:rsid w:val="00820895"/>
    <w:rsid w:val="008215C5"/>
    <w:rsid w:val="0082307C"/>
    <w:rsid w:val="0082357C"/>
    <w:rsid w:val="00834374"/>
    <w:rsid w:val="0083491D"/>
    <w:rsid w:val="00834D7F"/>
    <w:rsid w:val="00842053"/>
    <w:rsid w:val="00842E50"/>
    <w:rsid w:val="00850144"/>
    <w:rsid w:val="00855080"/>
    <w:rsid w:val="00860C61"/>
    <w:rsid w:val="008641EC"/>
    <w:rsid w:val="00865A8B"/>
    <w:rsid w:val="008701C3"/>
    <w:rsid w:val="00870494"/>
    <w:rsid w:val="008728FE"/>
    <w:rsid w:val="00875291"/>
    <w:rsid w:val="00875CD6"/>
    <w:rsid w:val="00876BF1"/>
    <w:rsid w:val="00880C4B"/>
    <w:rsid w:val="00891C5E"/>
    <w:rsid w:val="00892440"/>
    <w:rsid w:val="008931A9"/>
    <w:rsid w:val="0089612F"/>
    <w:rsid w:val="008A1218"/>
    <w:rsid w:val="008A731E"/>
    <w:rsid w:val="008B02C8"/>
    <w:rsid w:val="008B1110"/>
    <w:rsid w:val="008B1D96"/>
    <w:rsid w:val="008B1DE1"/>
    <w:rsid w:val="008B3E08"/>
    <w:rsid w:val="008B3E3F"/>
    <w:rsid w:val="008B49E6"/>
    <w:rsid w:val="008B61A6"/>
    <w:rsid w:val="008B622B"/>
    <w:rsid w:val="008C36AA"/>
    <w:rsid w:val="008C7932"/>
    <w:rsid w:val="008D0BCE"/>
    <w:rsid w:val="008E3D2A"/>
    <w:rsid w:val="008E3D8F"/>
    <w:rsid w:val="008E40E1"/>
    <w:rsid w:val="008E7656"/>
    <w:rsid w:val="008E77D6"/>
    <w:rsid w:val="008F097B"/>
    <w:rsid w:val="008F1A88"/>
    <w:rsid w:val="008F3278"/>
    <w:rsid w:val="008F4D6A"/>
    <w:rsid w:val="00902142"/>
    <w:rsid w:val="00902DD4"/>
    <w:rsid w:val="009044BC"/>
    <w:rsid w:val="00905B3C"/>
    <w:rsid w:val="00906938"/>
    <w:rsid w:val="00910295"/>
    <w:rsid w:val="009107D0"/>
    <w:rsid w:val="00912335"/>
    <w:rsid w:val="00914746"/>
    <w:rsid w:val="00914D04"/>
    <w:rsid w:val="009170AB"/>
    <w:rsid w:val="00917AAC"/>
    <w:rsid w:val="0092159F"/>
    <w:rsid w:val="00922390"/>
    <w:rsid w:val="00923DF3"/>
    <w:rsid w:val="00925268"/>
    <w:rsid w:val="0092778D"/>
    <w:rsid w:val="0093141C"/>
    <w:rsid w:val="00934047"/>
    <w:rsid w:val="009422E6"/>
    <w:rsid w:val="0095415D"/>
    <w:rsid w:val="009572C8"/>
    <w:rsid w:val="00963023"/>
    <w:rsid w:val="00970649"/>
    <w:rsid w:val="00970D3E"/>
    <w:rsid w:val="00971AE3"/>
    <w:rsid w:val="00976F35"/>
    <w:rsid w:val="00977119"/>
    <w:rsid w:val="009818B1"/>
    <w:rsid w:val="009820CB"/>
    <w:rsid w:val="0098284C"/>
    <w:rsid w:val="00983FC5"/>
    <w:rsid w:val="00984B9B"/>
    <w:rsid w:val="0098517F"/>
    <w:rsid w:val="00986B13"/>
    <w:rsid w:val="00990A18"/>
    <w:rsid w:val="009912CB"/>
    <w:rsid w:val="00992438"/>
    <w:rsid w:val="009961DE"/>
    <w:rsid w:val="00997352"/>
    <w:rsid w:val="009A1A2D"/>
    <w:rsid w:val="009A2136"/>
    <w:rsid w:val="009A2C70"/>
    <w:rsid w:val="009A39CF"/>
    <w:rsid w:val="009B07C4"/>
    <w:rsid w:val="009B5747"/>
    <w:rsid w:val="009C0061"/>
    <w:rsid w:val="009C134B"/>
    <w:rsid w:val="009C3E96"/>
    <w:rsid w:val="009D10D1"/>
    <w:rsid w:val="009D19A8"/>
    <w:rsid w:val="009D2C19"/>
    <w:rsid w:val="009D6861"/>
    <w:rsid w:val="009E2BED"/>
    <w:rsid w:val="009E49DF"/>
    <w:rsid w:val="009E689A"/>
    <w:rsid w:val="009F12C9"/>
    <w:rsid w:val="009F35B2"/>
    <w:rsid w:val="009F534B"/>
    <w:rsid w:val="009F6DD9"/>
    <w:rsid w:val="00A07D3D"/>
    <w:rsid w:val="00A20DD2"/>
    <w:rsid w:val="00A212F5"/>
    <w:rsid w:val="00A22ADC"/>
    <w:rsid w:val="00A238AE"/>
    <w:rsid w:val="00A24C28"/>
    <w:rsid w:val="00A26B1D"/>
    <w:rsid w:val="00A27384"/>
    <w:rsid w:val="00A302C2"/>
    <w:rsid w:val="00A31FA4"/>
    <w:rsid w:val="00A32EF7"/>
    <w:rsid w:val="00A33CA6"/>
    <w:rsid w:val="00A344CD"/>
    <w:rsid w:val="00A42DC7"/>
    <w:rsid w:val="00A43DD5"/>
    <w:rsid w:val="00A44DA9"/>
    <w:rsid w:val="00A471B3"/>
    <w:rsid w:val="00A47EA1"/>
    <w:rsid w:val="00A54866"/>
    <w:rsid w:val="00A54890"/>
    <w:rsid w:val="00A57009"/>
    <w:rsid w:val="00A6656C"/>
    <w:rsid w:val="00A669A1"/>
    <w:rsid w:val="00A83DED"/>
    <w:rsid w:val="00A87463"/>
    <w:rsid w:val="00A92283"/>
    <w:rsid w:val="00A934DC"/>
    <w:rsid w:val="00A936C6"/>
    <w:rsid w:val="00A9415A"/>
    <w:rsid w:val="00A9523A"/>
    <w:rsid w:val="00A95311"/>
    <w:rsid w:val="00A96DB7"/>
    <w:rsid w:val="00AA6A45"/>
    <w:rsid w:val="00AB1077"/>
    <w:rsid w:val="00AB1498"/>
    <w:rsid w:val="00AD1426"/>
    <w:rsid w:val="00AD2A77"/>
    <w:rsid w:val="00AD3E70"/>
    <w:rsid w:val="00AD7A97"/>
    <w:rsid w:val="00AE1114"/>
    <w:rsid w:val="00AE4A6D"/>
    <w:rsid w:val="00AF00B6"/>
    <w:rsid w:val="00AF0F8E"/>
    <w:rsid w:val="00AF7520"/>
    <w:rsid w:val="00B00F6E"/>
    <w:rsid w:val="00B01021"/>
    <w:rsid w:val="00B041F7"/>
    <w:rsid w:val="00B045CC"/>
    <w:rsid w:val="00B13CD0"/>
    <w:rsid w:val="00B15D40"/>
    <w:rsid w:val="00B1653E"/>
    <w:rsid w:val="00B17AE9"/>
    <w:rsid w:val="00B21587"/>
    <w:rsid w:val="00B21DD3"/>
    <w:rsid w:val="00B21F70"/>
    <w:rsid w:val="00B23450"/>
    <w:rsid w:val="00B2554B"/>
    <w:rsid w:val="00B2679C"/>
    <w:rsid w:val="00B3182B"/>
    <w:rsid w:val="00B333B0"/>
    <w:rsid w:val="00B33A8B"/>
    <w:rsid w:val="00B33C60"/>
    <w:rsid w:val="00B35EE9"/>
    <w:rsid w:val="00B3760A"/>
    <w:rsid w:val="00B40313"/>
    <w:rsid w:val="00B40614"/>
    <w:rsid w:val="00B4078F"/>
    <w:rsid w:val="00B43289"/>
    <w:rsid w:val="00B437A7"/>
    <w:rsid w:val="00B43981"/>
    <w:rsid w:val="00B445AB"/>
    <w:rsid w:val="00B464B5"/>
    <w:rsid w:val="00B47395"/>
    <w:rsid w:val="00B47C25"/>
    <w:rsid w:val="00B518B3"/>
    <w:rsid w:val="00B56EFD"/>
    <w:rsid w:val="00B60F8E"/>
    <w:rsid w:val="00B64B7E"/>
    <w:rsid w:val="00B64F8F"/>
    <w:rsid w:val="00B66AF8"/>
    <w:rsid w:val="00B67579"/>
    <w:rsid w:val="00B67DCD"/>
    <w:rsid w:val="00B7074C"/>
    <w:rsid w:val="00B720D1"/>
    <w:rsid w:val="00B729FA"/>
    <w:rsid w:val="00B73165"/>
    <w:rsid w:val="00B74690"/>
    <w:rsid w:val="00B81D95"/>
    <w:rsid w:val="00B82806"/>
    <w:rsid w:val="00B832B4"/>
    <w:rsid w:val="00B846BC"/>
    <w:rsid w:val="00B84D30"/>
    <w:rsid w:val="00B8695E"/>
    <w:rsid w:val="00B94FAD"/>
    <w:rsid w:val="00B96D50"/>
    <w:rsid w:val="00B977DB"/>
    <w:rsid w:val="00BA0747"/>
    <w:rsid w:val="00BA124F"/>
    <w:rsid w:val="00BA1511"/>
    <w:rsid w:val="00BA4141"/>
    <w:rsid w:val="00BA4E87"/>
    <w:rsid w:val="00BA73B7"/>
    <w:rsid w:val="00BB36D9"/>
    <w:rsid w:val="00BB7076"/>
    <w:rsid w:val="00BC01AB"/>
    <w:rsid w:val="00BC0966"/>
    <w:rsid w:val="00BC1F3D"/>
    <w:rsid w:val="00BC7112"/>
    <w:rsid w:val="00BD2B06"/>
    <w:rsid w:val="00BD4B49"/>
    <w:rsid w:val="00BE2581"/>
    <w:rsid w:val="00BE40C1"/>
    <w:rsid w:val="00BE6B6E"/>
    <w:rsid w:val="00BE6F0E"/>
    <w:rsid w:val="00BE72AB"/>
    <w:rsid w:val="00BE7940"/>
    <w:rsid w:val="00BF113E"/>
    <w:rsid w:val="00BF5CB4"/>
    <w:rsid w:val="00BF626C"/>
    <w:rsid w:val="00C00856"/>
    <w:rsid w:val="00C01221"/>
    <w:rsid w:val="00C05026"/>
    <w:rsid w:val="00C1198F"/>
    <w:rsid w:val="00C14AE7"/>
    <w:rsid w:val="00C16262"/>
    <w:rsid w:val="00C224CD"/>
    <w:rsid w:val="00C226A8"/>
    <w:rsid w:val="00C22CDC"/>
    <w:rsid w:val="00C24301"/>
    <w:rsid w:val="00C26E87"/>
    <w:rsid w:val="00C310C1"/>
    <w:rsid w:val="00C31AB8"/>
    <w:rsid w:val="00C34708"/>
    <w:rsid w:val="00C40249"/>
    <w:rsid w:val="00C43CDE"/>
    <w:rsid w:val="00C460C8"/>
    <w:rsid w:val="00C477CA"/>
    <w:rsid w:val="00C5435E"/>
    <w:rsid w:val="00C554DD"/>
    <w:rsid w:val="00C55F0D"/>
    <w:rsid w:val="00C6089C"/>
    <w:rsid w:val="00C6499F"/>
    <w:rsid w:val="00C70027"/>
    <w:rsid w:val="00C7010E"/>
    <w:rsid w:val="00C70987"/>
    <w:rsid w:val="00C754E0"/>
    <w:rsid w:val="00C77C14"/>
    <w:rsid w:val="00C80F2F"/>
    <w:rsid w:val="00C8119A"/>
    <w:rsid w:val="00C81D82"/>
    <w:rsid w:val="00C82AC0"/>
    <w:rsid w:val="00C8508B"/>
    <w:rsid w:val="00C874A5"/>
    <w:rsid w:val="00C918FA"/>
    <w:rsid w:val="00C91AA3"/>
    <w:rsid w:val="00C943E9"/>
    <w:rsid w:val="00C94E77"/>
    <w:rsid w:val="00C97F59"/>
    <w:rsid w:val="00CA5D00"/>
    <w:rsid w:val="00CA61DF"/>
    <w:rsid w:val="00CB16C6"/>
    <w:rsid w:val="00CB4823"/>
    <w:rsid w:val="00CB4EEA"/>
    <w:rsid w:val="00CB6954"/>
    <w:rsid w:val="00CB7D3C"/>
    <w:rsid w:val="00CC3980"/>
    <w:rsid w:val="00CC6845"/>
    <w:rsid w:val="00CD5233"/>
    <w:rsid w:val="00CE4786"/>
    <w:rsid w:val="00CE59BF"/>
    <w:rsid w:val="00CE6C95"/>
    <w:rsid w:val="00CE7693"/>
    <w:rsid w:val="00CF142B"/>
    <w:rsid w:val="00D035ED"/>
    <w:rsid w:val="00D04C15"/>
    <w:rsid w:val="00D115DA"/>
    <w:rsid w:val="00D13EA9"/>
    <w:rsid w:val="00D15C09"/>
    <w:rsid w:val="00D17D01"/>
    <w:rsid w:val="00D2338E"/>
    <w:rsid w:val="00D23FC2"/>
    <w:rsid w:val="00D24E47"/>
    <w:rsid w:val="00D27FE5"/>
    <w:rsid w:val="00D30F99"/>
    <w:rsid w:val="00D33E52"/>
    <w:rsid w:val="00D348A9"/>
    <w:rsid w:val="00D34EFD"/>
    <w:rsid w:val="00D37260"/>
    <w:rsid w:val="00D41005"/>
    <w:rsid w:val="00D435F4"/>
    <w:rsid w:val="00D4494D"/>
    <w:rsid w:val="00D4521A"/>
    <w:rsid w:val="00D46A87"/>
    <w:rsid w:val="00D4731C"/>
    <w:rsid w:val="00D477C6"/>
    <w:rsid w:val="00D51EAD"/>
    <w:rsid w:val="00D537FF"/>
    <w:rsid w:val="00D56405"/>
    <w:rsid w:val="00D6309F"/>
    <w:rsid w:val="00D72575"/>
    <w:rsid w:val="00D74619"/>
    <w:rsid w:val="00D756A8"/>
    <w:rsid w:val="00D76D32"/>
    <w:rsid w:val="00D85139"/>
    <w:rsid w:val="00D916A5"/>
    <w:rsid w:val="00DA5B8A"/>
    <w:rsid w:val="00DB2CB4"/>
    <w:rsid w:val="00DB4EC5"/>
    <w:rsid w:val="00DB68FA"/>
    <w:rsid w:val="00DC7909"/>
    <w:rsid w:val="00DD513A"/>
    <w:rsid w:val="00DD6B50"/>
    <w:rsid w:val="00DD738F"/>
    <w:rsid w:val="00DD7ACD"/>
    <w:rsid w:val="00DE09D0"/>
    <w:rsid w:val="00DE1F0C"/>
    <w:rsid w:val="00DE24B9"/>
    <w:rsid w:val="00DE477A"/>
    <w:rsid w:val="00DE574D"/>
    <w:rsid w:val="00DE7808"/>
    <w:rsid w:val="00DF3EDB"/>
    <w:rsid w:val="00DF4AFA"/>
    <w:rsid w:val="00DF50C4"/>
    <w:rsid w:val="00DF5922"/>
    <w:rsid w:val="00DF6891"/>
    <w:rsid w:val="00DF6F88"/>
    <w:rsid w:val="00DF7084"/>
    <w:rsid w:val="00E00FEC"/>
    <w:rsid w:val="00E07396"/>
    <w:rsid w:val="00E078DF"/>
    <w:rsid w:val="00E07CC6"/>
    <w:rsid w:val="00E10CED"/>
    <w:rsid w:val="00E161D8"/>
    <w:rsid w:val="00E214BA"/>
    <w:rsid w:val="00E217C7"/>
    <w:rsid w:val="00E24673"/>
    <w:rsid w:val="00E246F0"/>
    <w:rsid w:val="00E27421"/>
    <w:rsid w:val="00E32D48"/>
    <w:rsid w:val="00E32EAB"/>
    <w:rsid w:val="00E35664"/>
    <w:rsid w:val="00E36C64"/>
    <w:rsid w:val="00E452D0"/>
    <w:rsid w:val="00E47362"/>
    <w:rsid w:val="00E513BE"/>
    <w:rsid w:val="00E55FBC"/>
    <w:rsid w:val="00E565F3"/>
    <w:rsid w:val="00E56DFA"/>
    <w:rsid w:val="00E60EE9"/>
    <w:rsid w:val="00E6551E"/>
    <w:rsid w:val="00E6634E"/>
    <w:rsid w:val="00E6758C"/>
    <w:rsid w:val="00E72D97"/>
    <w:rsid w:val="00E777AC"/>
    <w:rsid w:val="00E77CC0"/>
    <w:rsid w:val="00E801DF"/>
    <w:rsid w:val="00E81023"/>
    <w:rsid w:val="00E81C86"/>
    <w:rsid w:val="00E824B0"/>
    <w:rsid w:val="00E8440D"/>
    <w:rsid w:val="00E912C1"/>
    <w:rsid w:val="00E91827"/>
    <w:rsid w:val="00E942FE"/>
    <w:rsid w:val="00E960EA"/>
    <w:rsid w:val="00EB1815"/>
    <w:rsid w:val="00EB22A2"/>
    <w:rsid w:val="00EB26C7"/>
    <w:rsid w:val="00EB2987"/>
    <w:rsid w:val="00EB46C0"/>
    <w:rsid w:val="00EB4A73"/>
    <w:rsid w:val="00EC0099"/>
    <w:rsid w:val="00EC5684"/>
    <w:rsid w:val="00EC60F0"/>
    <w:rsid w:val="00ED1F93"/>
    <w:rsid w:val="00ED2B9E"/>
    <w:rsid w:val="00ED690F"/>
    <w:rsid w:val="00EE04FD"/>
    <w:rsid w:val="00EE3695"/>
    <w:rsid w:val="00EE72E4"/>
    <w:rsid w:val="00EF0AB5"/>
    <w:rsid w:val="00EF1050"/>
    <w:rsid w:val="00EF193F"/>
    <w:rsid w:val="00EF1E01"/>
    <w:rsid w:val="00EF4A5E"/>
    <w:rsid w:val="00F00703"/>
    <w:rsid w:val="00F13CBE"/>
    <w:rsid w:val="00F158D0"/>
    <w:rsid w:val="00F23B05"/>
    <w:rsid w:val="00F23F60"/>
    <w:rsid w:val="00F24E6F"/>
    <w:rsid w:val="00F264A3"/>
    <w:rsid w:val="00F26997"/>
    <w:rsid w:val="00F27863"/>
    <w:rsid w:val="00F3681D"/>
    <w:rsid w:val="00F43F0C"/>
    <w:rsid w:val="00F44CA5"/>
    <w:rsid w:val="00F523F9"/>
    <w:rsid w:val="00F55BF5"/>
    <w:rsid w:val="00F628EF"/>
    <w:rsid w:val="00F62AF2"/>
    <w:rsid w:val="00F639C0"/>
    <w:rsid w:val="00F66D2C"/>
    <w:rsid w:val="00F7424A"/>
    <w:rsid w:val="00F76109"/>
    <w:rsid w:val="00F812FE"/>
    <w:rsid w:val="00F8177F"/>
    <w:rsid w:val="00F82D1B"/>
    <w:rsid w:val="00F838F3"/>
    <w:rsid w:val="00F85F50"/>
    <w:rsid w:val="00F907C0"/>
    <w:rsid w:val="00F95242"/>
    <w:rsid w:val="00F9782B"/>
    <w:rsid w:val="00FA06D8"/>
    <w:rsid w:val="00FA50E6"/>
    <w:rsid w:val="00FA5D8C"/>
    <w:rsid w:val="00FB2FF1"/>
    <w:rsid w:val="00FB57AE"/>
    <w:rsid w:val="00FC1445"/>
    <w:rsid w:val="00FC2465"/>
    <w:rsid w:val="00FC5257"/>
    <w:rsid w:val="00FC71BD"/>
    <w:rsid w:val="00FD261F"/>
    <w:rsid w:val="00FD3D94"/>
    <w:rsid w:val="00FD4D2E"/>
    <w:rsid w:val="00FD53D5"/>
    <w:rsid w:val="00FD6083"/>
    <w:rsid w:val="00FE1F2B"/>
    <w:rsid w:val="00FE4A3C"/>
    <w:rsid w:val="00FE4AB8"/>
    <w:rsid w:val="00FE6E32"/>
    <w:rsid w:val="00FF1E2C"/>
    <w:rsid w:val="00FF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FDA"/>
  <w14:defaultImageDpi w14:val="32767"/>
  <w15:chartTrackingRefBased/>
  <w15:docId w15:val="{8C592BD9-C44D-C241-8A28-289679A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F13CBE"/>
    <w:rPr>
      <w:rFonts w:ascii="宋体" w:hAnsi="宋体" w:cs="宋体"/>
      <w:lang w:val="en-US" w:eastAsia="zh-CN"/>
    </w:rPr>
  </w:style>
  <w:style w:type="paragraph" w:styleId="1">
    <w:name w:val="heading 1"/>
    <w:basedOn w:val="a0"/>
    <w:next w:val="a"/>
    <w:link w:val="10"/>
    <w:uiPriority w:val="9"/>
    <w:qFormat/>
    <w:rsid w:val="00EE72E4"/>
    <w:pPr>
      <w:numPr>
        <w:numId w:val="2"/>
      </w:numPr>
      <w:outlineLvl w:val="0"/>
    </w:pPr>
    <w:rPr>
      <w:b/>
      <w:color w:val="000000" w:themeColor="text1"/>
      <w:sz w:val="32"/>
      <w:lang w:val="fr-FR"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EE72E4"/>
    <w:pPr>
      <w:numPr>
        <w:ilvl w:val="1"/>
        <w:numId w:val="2"/>
      </w:numPr>
      <w:outlineLvl w:val="1"/>
    </w:pPr>
    <w:rPr>
      <w:b/>
      <w:sz w:val="28"/>
      <w:szCs w:val="26"/>
      <w:lang w:val="en-US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  <w:rPr>
      <w:rFonts w:ascii="Times New Roman" w:eastAsia="Times New Roman" w:hAnsi="Times New Roman" w:cstheme="minorBidi"/>
      <w:lang w:val="fr-CA" w:eastAsia="en-US"/>
    </w:r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EE72E4"/>
    <w:rPr>
      <w:b/>
      <w:color w:val="000000" w:themeColor="text1"/>
      <w:sz w:val="32"/>
      <w:lang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EE72E4"/>
    <w:rPr>
      <w:b/>
      <w:sz w:val="28"/>
      <w:szCs w:val="26"/>
      <w:lang w:val="en-US"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eastAsia="Times New Roman" w:hAnsi="Helvetica Neue" w:cs="Times New Roman"/>
      <w:color w:val="454545"/>
      <w:sz w:val="18"/>
      <w:szCs w:val="18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rFonts w:ascii="Times New Roman" w:eastAsia="Times New Roman" w:hAnsi="Times New Roman" w:cstheme="minorBidi"/>
      <w:color w:val="538135" w:themeColor="accent6" w:themeShade="BF"/>
      <w:lang w:val="fr-CA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Cs w:val="28"/>
      <w:lang w:val="en-US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rFonts w:ascii="Times New Roman" w:eastAsia="Times New Roman" w:hAnsi="Times New Roman" w:cstheme="minorBidi"/>
      <w:b/>
      <w:bCs/>
      <w:sz w:val="22"/>
      <w:szCs w:val="22"/>
      <w:lang w:val="fr-CA" w:eastAsia="en-US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rFonts w:ascii="Times New Roman" w:eastAsia="Times New Roman" w:hAnsi="Times New Roman" w:cstheme="minorBidi"/>
      <w:b/>
      <w:bCs/>
      <w:lang w:val="fr-CA" w:eastAsia="en-US"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rFonts w:ascii="Times New Roman" w:eastAsia="Times New Roman" w:hAnsi="Times New Roman" w:cstheme="minorBidi"/>
      <w:sz w:val="22"/>
      <w:szCs w:val="22"/>
      <w:lang w:val="fr-CA" w:eastAsia="en-US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rFonts w:ascii="Times New Roman" w:eastAsia="Times New Roman" w:hAnsi="Times New Roman" w:cstheme="minorBidi"/>
      <w:sz w:val="20"/>
      <w:szCs w:val="20"/>
      <w:lang w:val="fr-CA" w:eastAsia="en-US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  <w:rPr>
      <w:rFonts w:ascii="Times New Roman" w:eastAsia="Times New Roman" w:hAnsi="Times New Roman" w:cstheme="minorBidi"/>
      <w:lang w:val="fr-CA" w:eastAsia="en-US"/>
    </w:r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rFonts w:ascii="Times New Roman" w:eastAsia="Times New Roman" w:hAnsi="Times New Roman" w:cstheme="minorBidi"/>
      <w:sz w:val="18"/>
      <w:szCs w:val="18"/>
      <w:lang w:val="fr-CA" w:eastAsia="en-US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character" w:styleId="af2">
    <w:name w:val="Unresolved Mention"/>
    <w:basedOn w:val="a1"/>
    <w:uiPriority w:val="99"/>
    <w:rsid w:val="003529C3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semiHidden/>
    <w:unhideWhenUsed/>
    <w:rsid w:val="001046A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86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4907336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oujiaqi/Library/Group%20Containers/UBF8T346G9.Office/User%20Content.localized/Templates.localized/&#33258;&#24049;&#27169;&#26495;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674A9347-27DB-4A43-9D11-DFF4F1D33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自己模板.dotx</Template>
  <TotalTime>80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100</cp:revision>
  <cp:lastPrinted>2025-02-24T07:09:00Z</cp:lastPrinted>
  <dcterms:created xsi:type="dcterms:W3CDTF">2022-11-08T02:03:00Z</dcterms:created>
  <dcterms:modified xsi:type="dcterms:W3CDTF">2025-02-27T02:43:00Z</dcterms:modified>
</cp:coreProperties>
</file>