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431C1" w14:textId="0B53EFB4" w:rsidR="00540640" w:rsidRDefault="00C01800" w:rsidP="00780FA9">
      <w:pPr>
        <w:jc w:val="center"/>
        <w:rPr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  <w:lang w:eastAsia="zh-CN"/>
        </w:rPr>
        <w:t xml:space="preserve">Devoir 2 - </w:t>
      </w:r>
      <w:r w:rsidR="00540640">
        <w:rPr>
          <w:b/>
          <w:bCs/>
          <w:sz w:val="32"/>
          <w:szCs w:val="32"/>
          <w:lang w:eastAsia="zh-CN"/>
        </w:rPr>
        <w:t>Exposé sur l</w:t>
      </w:r>
      <w:r w:rsidR="00047861">
        <w:rPr>
          <w:b/>
          <w:bCs/>
          <w:sz w:val="32"/>
          <w:szCs w:val="32"/>
          <w:lang w:eastAsia="zh-CN"/>
        </w:rPr>
        <w:t>a culture française</w:t>
      </w:r>
      <w:r w:rsidR="00540640">
        <w:rPr>
          <w:b/>
          <w:bCs/>
          <w:sz w:val="32"/>
          <w:szCs w:val="32"/>
          <w:lang w:eastAsia="zh-CN"/>
        </w:rPr>
        <w:t xml:space="preserve"> </w:t>
      </w:r>
      <w:r w:rsidR="00047861"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法国文化</w:t>
      </w:r>
      <w:r w:rsidR="00540640" w:rsidRPr="00540640"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的</w:t>
      </w:r>
      <w:r w:rsidR="00C1683E"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介绍</w:t>
      </w:r>
    </w:p>
    <w:p w14:paraId="5409E2D3" w14:textId="77777777" w:rsidR="00540640" w:rsidRDefault="00540640" w:rsidP="00780FA9">
      <w:pPr>
        <w:jc w:val="center"/>
        <w:rPr>
          <w:b/>
          <w:bCs/>
          <w:sz w:val="32"/>
          <w:szCs w:val="32"/>
          <w:lang w:eastAsia="zh-CN"/>
        </w:rPr>
      </w:pPr>
    </w:p>
    <w:p w14:paraId="255597F3" w14:textId="77777777" w:rsidR="009C049E" w:rsidRPr="00780FA9" w:rsidRDefault="009C049E" w:rsidP="00780FA9">
      <w:pPr>
        <w:jc w:val="center"/>
        <w:rPr>
          <w:rFonts w:ascii="微软雅黑" w:eastAsia="微软雅黑" w:hAnsi="微软雅黑" w:cs="微软雅黑"/>
          <w:b/>
          <w:lang w:val="fr-FR" w:eastAsia="zh-C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2"/>
        <w:gridCol w:w="1703"/>
        <w:gridCol w:w="1134"/>
        <w:gridCol w:w="4751"/>
      </w:tblGrid>
      <w:tr w:rsidR="00FC76AB" w14:paraId="52B7F83D" w14:textId="02C3214A" w:rsidTr="009B5342">
        <w:tc>
          <w:tcPr>
            <w:tcW w:w="702" w:type="dxa"/>
          </w:tcPr>
          <w:p w14:paraId="5CDA7EA7" w14:textId="70F8FC10" w:rsidR="00FC76AB" w:rsidRPr="009C049E" w:rsidRDefault="00FC76AB" w:rsidP="00780FA9">
            <w:pPr>
              <w:rPr>
                <w:rFonts w:ascii="微软雅黑" w:eastAsia="微软雅黑" w:hAnsi="微软雅黑" w:cs="微软雅黑"/>
                <w:b/>
                <w:bCs/>
                <w:lang w:eastAsia="zh-CN"/>
              </w:rPr>
            </w:pPr>
            <w:r w:rsidRPr="009C049E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所选题目</w:t>
            </w:r>
          </w:p>
        </w:tc>
        <w:tc>
          <w:tcPr>
            <w:tcW w:w="7588" w:type="dxa"/>
            <w:gridSpan w:val="3"/>
          </w:tcPr>
          <w:p w14:paraId="260DBD0A" w14:textId="3EE6744D" w:rsidR="009D1A11" w:rsidRDefault="004E7966" w:rsidP="00113AAB">
            <w:pPr>
              <w:rPr>
                <w:rFonts w:cs="Segoe UI"/>
                <w:color w:val="212529"/>
                <w:sz w:val="23"/>
                <w:szCs w:val="23"/>
                <w:shd w:val="clear" w:color="auto" w:fill="FFFFFF"/>
              </w:rPr>
            </w:pPr>
            <w:hyperlink r:id="rId8" w:history="1">
              <w:r w:rsidR="009D1A11" w:rsidRPr="00D66017">
                <w:rPr>
                  <w:rStyle w:val="a4"/>
                  <w:rFonts w:ascii="Segoe UI" w:hAnsi="Segoe UI" w:cs="Segoe UI"/>
                  <w:sz w:val="23"/>
                  <w:szCs w:val="23"/>
                  <w:shd w:val="clear" w:color="auto" w:fill="FFFFFF"/>
                </w:rPr>
                <w:t>https://cloud.tsinghua.edu.cn/f/5393dc541f79412596bc/</w:t>
              </w:r>
            </w:hyperlink>
          </w:p>
          <w:p w14:paraId="2A08778E" w14:textId="77777777" w:rsidR="009D1A11" w:rsidRPr="009D1A11" w:rsidRDefault="009D1A11" w:rsidP="00113AAB">
            <w:pPr>
              <w:rPr>
                <w:rFonts w:cs="Segoe UI"/>
                <w:color w:val="212529"/>
                <w:sz w:val="23"/>
                <w:szCs w:val="23"/>
                <w:shd w:val="clear" w:color="auto" w:fill="FFFFFF"/>
              </w:rPr>
            </w:pPr>
          </w:p>
          <w:p w14:paraId="467362D1" w14:textId="7644CDFD" w:rsidR="00FC76AB" w:rsidRPr="00113AAB" w:rsidRDefault="00FC76AB" w:rsidP="00113AAB">
            <w:pPr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Wingdings 2" w:eastAsia="微软雅黑" w:hAnsi="Wingdings 2" w:cs="微软雅黑"/>
                <w:lang w:eastAsia="zh-CN"/>
              </w:rPr>
              <w:t>£</w:t>
            </w:r>
            <w:r>
              <w:rPr>
                <w:rFonts w:ascii="Wingdings 2" w:eastAsia="微软雅黑" w:hAnsi="Wingdings 2" w:cs="微软雅黑"/>
                <w:lang w:eastAsia="zh-CN"/>
              </w:rPr>
              <w:tab/>
            </w:r>
            <w:r w:rsidRPr="00113AAB">
              <w:rPr>
                <w:rFonts w:ascii="微软雅黑" w:eastAsia="微软雅黑" w:hAnsi="微软雅黑" w:cs="微软雅黑" w:hint="eastAsia"/>
                <w:lang w:eastAsia="zh-CN"/>
              </w:rPr>
              <w:t>学业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>Les études P.123</w:t>
            </w:r>
            <w:r>
              <w:rPr>
                <w:rFonts w:ascii="微软雅黑" w:eastAsia="微软雅黑" w:hAnsi="微软雅黑" w:cs="微软雅黑"/>
                <w:lang w:eastAsia="zh-CN"/>
              </w:rPr>
              <w:t>, U3L3</w:t>
            </w:r>
            <w:r w:rsidR="00A50B82">
              <w:rPr>
                <w:rFonts w:ascii="微软雅黑" w:eastAsia="微软雅黑" w:hAnsi="微软雅黑" w:cs="微软雅黑"/>
                <w:lang w:eastAsia="zh-CN"/>
              </w:rPr>
              <w:t xml:space="preserve">, </w:t>
            </w:r>
            <w:r w:rsidR="00A50B82">
              <w:rPr>
                <w:rFonts w:ascii="微软雅黑" w:eastAsia="微软雅黑" w:hAnsi="微软雅黑" w:cs="微软雅黑" w:hint="eastAsia"/>
                <w:lang w:eastAsia="zh-CN"/>
              </w:rPr>
              <w:t>3月1</w:t>
            </w:r>
            <w:r w:rsidR="006A5822">
              <w:rPr>
                <w:rFonts w:ascii="微软雅黑" w:eastAsia="微软雅黑" w:hAnsi="微软雅黑" w:cs="微软雅黑"/>
                <w:lang w:eastAsia="zh-CN"/>
              </w:rPr>
              <w:t>9</w:t>
            </w:r>
            <w:r w:rsidR="00A50B82">
              <w:rPr>
                <w:rFonts w:ascii="微软雅黑" w:eastAsia="微软雅黑" w:hAnsi="微软雅黑" w:cs="微软雅黑" w:hint="eastAsia"/>
                <w:lang w:eastAsia="zh-CN"/>
              </w:rPr>
              <w:t>日</w:t>
            </w:r>
          </w:p>
          <w:p w14:paraId="53A2CF81" w14:textId="1FD73A5E" w:rsidR="00FC76AB" w:rsidRPr="00113AAB" w:rsidRDefault="00FC76AB" w:rsidP="00113AAB">
            <w:pPr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Wingdings 2" w:eastAsia="微软雅黑" w:hAnsi="Wingdings 2" w:cs="微软雅黑"/>
                <w:lang w:eastAsia="zh-CN"/>
              </w:rPr>
              <w:t>£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ab/>
            </w:r>
            <w:r w:rsidRPr="00113AAB">
              <w:rPr>
                <w:rFonts w:ascii="微软雅黑" w:eastAsia="微软雅黑" w:hAnsi="微软雅黑" w:cs="微软雅黑" w:hint="eastAsia"/>
                <w:lang w:eastAsia="zh-CN"/>
              </w:rPr>
              <w:t>交通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>Les transports P. 131</w:t>
            </w:r>
            <w:r>
              <w:rPr>
                <w:rFonts w:ascii="微软雅黑" w:eastAsia="微软雅黑" w:hAnsi="微软雅黑" w:cs="微软雅黑"/>
                <w:lang w:eastAsia="zh-CN"/>
              </w:rPr>
              <w:t>, U3L4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,</w:t>
            </w:r>
            <w:r w:rsidR="006528EF">
              <w:rPr>
                <w:rFonts w:ascii="微软雅黑" w:eastAsia="微软雅黑" w:hAnsi="微软雅黑" w:cs="微软雅黑"/>
                <w:lang w:eastAsia="zh-CN"/>
              </w:rPr>
              <w:t xml:space="preserve"> 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3月</w:t>
            </w:r>
            <w:r w:rsidR="006528EF">
              <w:rPr>
                <w:rFonts w:ascii="微软雅黑" w:eastAsia="微软雅黑" w:hAnsi="微软雅黑" w:cs="微软雅黑"/>
                <w:lang w:eastAsia="zh-CN"/>
              </w:rPr>
              <w:t>26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日</w:t>
            </w:r>
            <w:r w:rsidR="00A36122">
              <w:rPr>
                <w:rFonts w:ascii="微软雅黑" w:eastAsia="微软雅黑" w:hAnsi="微软雅黑" w:cs="微软雅黑" w:hint="eastAsia"/>
                <w:lang w:eastAsia="zh-CN"/>
              </w:rPr>
              <w:t>左右</w:t>
            </w:r>
          </w:p>
          <w:p w14:paraId="27FF7110" w14:textId="5B5D2813" w:rsidR="00FC76AB" w:rsidRPr="00113AAB" w:rsidRDefault="00FC76AB" w:rsidP="00113AAB">
            <w:pPr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Wingdings 2" w:eastAsia="微软雅黑" w:hAnsi="Wingdings 2" w:cs="微软雅黑"/>
                <w:lang w:eastAsia="zh-CN"/>
              </w:rPr>
              <w:t>£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ab/>
            </w:r>
            <w:r w:rsidRPr="00113AAB">
              <w:rPr>
                <w:rFonts w:ascii="微软雅黑" w:eastAsia="微软雅黑" w:hAnsi="微软雅黑" w:cs="微软雅黑" w:hint="eastAsia"/>
                <w:lang w:eastAsia="zh-CN"/>
              </w:rPr>
              <w:t>身体与健康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>Le corps et la santé P. 139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,</w:t>
            </w:r>
            <w:r>
              <w:rPr>
                <w:rFonts w:ascii="微软雅黑" w:eastAsia="微软雅黑" w:hAnsi="微软雅黑" w:cs="微软雅黑"/>
                <w:lang w:eastAsia="zh-CN"/>
              </w:rPr>
              <w:t xml:space="preserve"> U3L5</w:t>
            </w:r>
            <w:r w:rsidR="006528EF">
              <w:rPr>
                <w:rFonts w:ascii="微软雅黑" w:eastAsia="微软雅黑" w:hAnsi="微软雅黑" w:cs="微软雅黑"/>
                <w:lang w:eastAsia="zh-CN"/>
              </w:rPr>
              <w:t xml:space="preserve">, </w:t>
            </w:r>
            <w:r w:rsidR="00443008">
              <w:rPr>
                <w:rFonts w:ascii="微软雅黑" w:eastAsia="微软雅黑" w:hAnsi="微软雅黑" w:cs="微软雅黑"/>
                <w:lang w:eastAsia="zh-CN"/>
              </w:rPr>
              <w:t>4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月</w:t>
            </w:r>
            <w:r w:rsidR="00443008">
              <w:rPr>
                <w:rFonts w:ascii="微软雅黑" w:eastAsia="微软雅黑" w:hAnsi="微软雅黑" w:cs="微软雅黑"/>
                <w:lang w:eastAsia="zh-CN"/>
              </w:rPr>
              <w:t>9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日</w:t>
            </w:r>
            <w:r w:rsidR="00A36122">
              <w:rPr>
                <w:rFonts w:ascii="微软雅黑" w:eastAsia="微软雅黑" w:hAnsi="微软雅黑" w:cs="微软雅黑" w:hint="eastAsia"/>
                <w:lang w:eastAsia="zh-CN"/>
              </w:rPr>
              <w:t>左右</w:t>
            </w:r>
          </w:p>
          <w:p w14:paraId="0DA14D8E" w14:textId="602A8C81" w:rsidR="00FC76AB" w:rsidRPr="00113AAB" w:rsidRDefault="00FC76AB" w:rsidP="00113AAB">
            <w:pPr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Wingdings 2" w:eastAsia="微软雅黑" w:hAnsi="Wingdings 2" w:cs="微软雅黑"/>
                <w:lang w:eastAsia="zh-CN"/>
              </w:rPr>
              <w:t>£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ab/>
            </w:r>
            <w:r w:rsidRPr="00113AAB">
              <w:rPr>
                <w:rFonts w:ascii="微软雅黑" w:eastAsia="微软雅黑" w:hAnsi="微软雅黑" w:cs="微软雅黑" w:hint="eastAsia"/>
                <w:lang w:eastAsia="zh-CN"/>
              </w:rPr>
              <w:t>城市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 xml:space="preserve"> La ville P. 155</w:t>
            </w:r>
            <w:r>
              <w:rPr>
                <w:rFonts w:ascii="微软雅黑" w:eastAsia="微软雅黑" w:hAnsi="微软雅黑" w:cs="微软雅黑"/>
                <w:lang w:eastAsia="zh-CN"/>
              </w:rPr>
              <w:t>, U4L1</w:t>
            </w:r>
            <w:r w:rsidR="006528EF">
              <w:rPr>
                <w:rFonts w:ascii="微软雅黑" w:eastAsia="微软雅黑" w:hAnsi="微软雅黑" w:cs="微软雅黑"/>
                <w:lang w:eastAsia="zh-CN"/>
              </w:rPr>
              <w:t>, 4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月</w:t>
            </w:r>
            <w:r w:rsidR="008C7B1A">
              <w:rPr>
                <w:rFonts w:ascii="微软雅黑" w:eastAsia="微软雅黑" w:hAnsi="微软雅黑" w:cs="微软雅黑" w:hint="eastAsia"/>
                <w:lang w:eastAsia="zh-CN"/>
              </w:rPr>
              <w:t>2</w:t>
            </w:r>
            <w:r w:rsidR="008C7B1A">
              <w:rPr>
                <w:rFonts w:ascii="微软雅黑" w:eastAsia="微软雅黑" w:hAnsi="微软雅黑" w:cs="微软雅黑"/>
                <w:lang w:eastAsia="zh-CN"/>
              </w:rPr>
              <w:t>3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日</w:t>
            </w:r>
            <w:r w:rsidR="00A36122">
              <w:rPr>
                <w:rFonts w:ascii="微软雅黑" w:eastAsia="微软雅黑" w:hAnsi="微软雅黑" w:cs="微软雅黑" w:hint="eastAsia"/>
                <w:lang w:eastAsia="zh-CN"/>
              </w:rPr>
              <w:t>左右</w:t>
            </w:r>
          </w:p>
          <w:p w14:paraId="0028F2CB" w14:textId="3F274262" w:rsidR="00FC76AB" w:rsidRPr="00113AAB" w:rsidRDefault="00FC76AB" w:rsidP="00113AAB">
            <w:pPr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Wingdings 2" w:eastAsia="微软雅黑" w:hAnsi="Wingdings 2" w:cs="微软雅黑"/>
                <w:lang w:eastAsia="zh-CN"/>
              </w:rPr>
              <w:t>£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ab/>
            </w:r>
            <w:r w:rsidRPr="00113AAB">
              <w:rPr>
                <w:rFonts w:ascii="微软雅黑" w:eastAsia="微软雅黑" w:hAnsi="微软雅黑" w:cs="微软雅黑" w:hint="eastAsia"/>
                <w:lang w:eastAsia="zh-CN"/>
              </w:rPr>
              <w:t>天气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 xml:space="preserve"> Le temps P. 162</w:t>
            </w:r>
            <w:r>
              <w:rPr>
                <w:rFonts w:ascii="微软雅黑" w:eastAsia="微软雅黑" w:hAnsi="微软雅黑" w:cs="微软雅黑"/>
                <w:lang w:eastAsia="zh-CN"/>
              </w:rPr>
              <w:t>, U4L2</w:t>
            </w:r>
            <w:r w:rsidR="006528EF">
              <w:rPr>
                <w:rFonts w:ascii="微软雅黑" w:eastAsia="微软雅黑" w:hAnsi="微软雅黑" w:cs="微软雅黑"/>
                <w:lang w:eastAsia="zh-CN"/>
              </w:rPr>
              <w:t xml:space="preserve">, </w:t>
            </w:r>
            <w:r w:rsidR="008C7B1A">
              <w:rPr>
                <w:rFonts w:ascii="微软雅黑" w:eastAsia="微软雅黑" w:hAnsi="微软雅黑" w:cs="微软雅黑"/>
                <w:lang w:eastAsia="zh-CN"/>
              </w:rPr>
              <w:t>5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月</w:t>
            </w:r>
            <w:r w:rsidR="008C7B1A">
              <w:rPr>
                <w:rFonts w:ascii="微软雅黑" w:eastAsia="微软雅黑" w:hAnsi="微软雅黑" w:cs="微软雅黑"/>
                <w:lang w:eastAsia="zh-CN"/>
              </w:rPr>
              <w:t>7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日</w:t>
            </w:r>
            <w:r w:rsidR="00A36122">
              <w:rPr>
                <w:rFonts w:ascii="微软雅黑" w:eastAsia="微软雅黑" w:hAnsi="微软雅黑" w:cs="微软雅黑" w:hint="eastAsia"/>
                <w:lang w:eastAsia="zh-CN"/>
              </w:rPr>
              <w:t>左右</w:t>
            </w:r>
          </w:p>
          <w:p w14:paraId="3DF6FDAF" w14:textId="645F82BC" w:rsidR="00FC76AB" w:rsidRPr="00113AAB" w:rsidRDefault="00FC76AB" w:rsidP="00113AAB">
            <w:pPr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Wingdings 2" w:eastAsia="微软雅黑" w:hAnsi="Wingdings 2" w:cs="微软雅黑"/>
                <w:lang w:eastAsia="zh-CN"/>
              </w:rPr>
              <w:t>£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ab/>
            </w:r>
            <w:r w:rsidRPr="00113AAB">
              <w:rPr>
                <w:rFonts w:ascii="微软雅黑" w:eastAsia="微软雅黑" w:hAnsi="微软雅黑" w:cs="微软雅黑" w:hint="eastAsia"/>
                <w:lang w:eastAsia="zh-CN"/>
              </w:rPr>
              <w:t>媒体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>Les médias P. 178</w:t>
            </w:r>
            <w:r>
              <w:rPr>
                <w:rFonts w:ascii="微软雅黑" w:eastAsia="微软雅黑" w:hAnsi="微软雅黑" w:cs="微软雅黑"/>
                <w:lang w:eastAsia="zh-CN"/>
              </w:rPr>
              <w:t>, U4L4</w:t>
            </w:r>
            <w:r w:rsidR="006528EF">
              <w:rPr>
                <w:rFonts w:ascii="微软雅黑" w:eastAsia="微软雅黑" w:hAnsi="微软雅黑" w:cs="微软雅黑"/>
                <w:lang w:eastAsia="zh-CN"/>
              </w:rPr>
              <w:t>, 5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月</w:t>
            </w:r>
            <w:r w:rsidR="008C7B1A">
              <w:rPr>
                <w:rFonts w:ascii="微软雅黑" w:eastAsia="微软雅黑" w:hAnsi="微软雅黑" w:cs="微软雅黑"/>
                <w:lang w:eastAsia="zh-CN"/>
              </w:rPr>
              <w:t>23</w:t>
            </w:r>
            <w:r w:rsidR="006528EF">
              <w:rPr>
                <w:rFonts w:ascii="微软雅黑" w:eastAsia="微软雅黑" w:hAnsi="微软雅黑" w:cs="微软雅黑" w:hint="eastAsia"/>
                <w:lang w:eastAsia="zh-CN"/>
              </w:rPr>
              <w:t>日</w:t>
            </w:r>
            <w:r w:rsidR="00A36122">
              <w:rPr>
                <w:rFonts w:ascii="微软雅黑" w:eastAsia="微软雅黑" w:hAnsi="微软雅黑" w:cs="微软雅黑" w:hint="eastAsia"/>
                <w:lang w:eastAsia="zh-CN"/>
              </w:rPr>
              <w:t>左右</w:t>
            </w:r>
          </w:p>
          <w:p w14:paraId="12E0B95A" w14:textId="4BF62AD0" w:rsidR="00FC76AB" w:rsidRDefault="00FC76AB" w:rsidP="00113AAB">
            <w:pPr>
              <w:rPr>
                <w:rFonts w:ascii="Wingdings 2" w:eastAsia="微软雅黑" w:hAnsi="Wingdings 2" w:cs="微软雅黑"/>
                <w:lang w:eastAsia="zh-CN"/>
              </w:rPr>
            </w:pPr>
            <w:r>
              <w:rPr>
                <w:rFonts w:ascii="Wingdings 2" w:eastAsia="微软雅黑" w:hAnsi="Wingdings 2" w:cs="微软雅黑"/>
                <w:lang w:eastAsia="zh-CN"/>
              </w:rPr>
              <w:t>£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ab/>
            </w:r>
            <w:r w:rsidRPr="00113AAB">
              <w:rPr>
                <w:rFonts w:ascii="微软雅黑" w:eastAsia="微软雅黑" w:hAnsi="微软雅黑" w:cs="微软雅黑" w:hint="eastAsia"/>
                <w:lang w:eastAsia="zh-CN"/>
              </w:rPr>
              <w:t>风景和动物</w:t>
            </w:r>
            <w:r w:rsidRPr="00113AAB">
              <w:rPr>
                <w:rFonts w:ascii="微软雅黑" w:eastAsia="微软雅黑" w:hAnsi="微软雅黑" w:cs="微软雅黑"/>
                <w:lang w:eastAsia="zh-CN"/>
              </w:rPr>
              <w:t>Le paysage et les animaux P. 186</w:t>
            </w:r>
            <w:r>
              <w:rPr>
                <w:rFonts w:ascii="微软雅黑" w:eastAsia="微软雅黑" w:hAnsi="微软雅黑" w:cs="微软雅黑"/>
                <w:lang w:eastAsia="zh-CN"/>
              </w:rPr>
              <w:t>, U4L5</w:t>
            </w:r>
            <w:r w:rsidR="003E3DB1">
              <w:rPr>
                <w:rFonts w:ascii="微软雅黑" w:eastAsia="微软雅黑" w:hAnsi="微软雅黑" w:cs="微软雅黑"/>
                <w:lang w:eastAsia="zh-CN"/>
              </w:rPr>
              <w:t xml:space="preserve"> 5</w:t>
            </w:r>
            <w:r w:rsidR="003E3DB1">
              <w:rPr>
                <w:rFonts w:ascii="微软雅黑" w:eastAsia="微软雅黑" w:hAnsi="微软雅黑" w:cs="微软雅黑" w:hint="eastAsia"/>
                <w:lang w:eastAsia="zh-CN"/>
              </w:rPr>
              <w:t>月</w:t>
            </w:r>
            <w:r w:rsidR="00FA72A0">
              <w:rPr>
                <w:rFonts w:ascii="微软雅黑" w:eastAsia="微软雅黑" w:hAnsi="微软雅黑" w:cs="微软雅黑"/>
                <w:lang w:eastAsia="zh-CN"/>
              </w:rPr>
              <w:t>28</w:t>
            </w:r>
            <w:r w:rsidR="003E3DB1">
              <w:rPr>
                <w:rFonts w:ascii="微软雅黑" w:eastAsia="微软雅黑" w:hAnsi="微软雅黑" w:cs="微软雅黑" w:hint="eastAsia"/>
                <w:lang w:eastAsia="zh-CN"/>
              </w:rPr>
              <w:t>日</w:t>
            </w:r>
            <w:r w:rsidR="002D2EFE">
              <w:rPr>
                <w:rFonts w:ascii="微软雅黑" w:eastAsia="微软雅黑" w:hAnsi="微软雅黑" w:cs="微软雅黑" w:hint="eastAsia"/>
                <w:lang w:eastAsia="zh-CN"/>
              </w:rPr>
              <w:t>左右</w:t>
            </w:r>
          </w:p>
        </w:tc>
      </w:tr>
      <w:tr w:rsidR="00FC76AB" w14:paraId="080503BA" w14:textId="52335E47" w:rsidTr="00FC76AB">
        <w:tc>
          <w:tcPr>
            <w:tcW w:w="702" w:type="dxa"/>
            <w:vMerge w:val="restart"/>
          </w:tcPr>
          <w:p w14:paraId="76BB1DA4" w14:textId="6DB533BF" w:rsidR="00FC76AB" w:rsidRPr="009C049E" w:rsidRDefault="00FC76AB" w:rsidP="00780FA9">
            <w:pPr>
              <w:rPr>
                <w:rFonts w:ascii="微软雅黑" w:eastAsia="微软雅黑" w:hAnsi="微软雅黑" w:cs="微软雅黑"/>
                <w:b/>
                <w:bCs/>
                <w:lang w:eastAsia="zh-CN"/>
              </w:rPr>
            </w:pPr>
            <w:r w:rsidRPr="009C049E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小组成员</w:t>
            </w:r>
          </w:p>
        </w:tc>
        <w:tc>
          <w:tcPr>
            <w:tcW w:w="1703" w:type="dxa"/>
          </w:tcPr>
          <w:p w14:paraId="036D027C" w14:textId="6045D895" w:rsidR="00FC76AB" w:rsidRPr="009C049E" w:rsidRDefault="00FC76AB" w:rsidP="00780FA9">
            <w:pPr>
              <w:rPr>
                <w:rFonts w:ascii="微软雅黑" w:eastAsia="微软雅黑" w:hAnsi="微软雅黑" w:cs="微软雅黑"/>
                <w:b/>
                <w:bCs/>
                <w:lang w:eastAsia="zh-CN"/>
              </w:rPr>
            </w:pPr>
            <w:r w:rsidRPr="009C049E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学号</w:t>
            </w:r>
          </w:p>
        </w:tc>
        <w:tc>
          <w:tcPr>
            <w:tcW w:w="1134" w:type="dxa"/>
          </w:tcPr>
          <w:p w14:paraId="24EBA3AD" w14:textId="7AF73C36" w:rsidR="00FC76AB" w:rsidRPr="009C049E" w:rsidRDefault="00FC76AB" w:rsidP="00780FA9">
            <w:pPr>
              <w:rPr>
                <w:rFonts w:ascii="微软雅黑" w:eastAsia="微软雅黑" w:hAnsi="微软雅黑" w:cs="微软雅黑"/>
                <w:b/>
                <w:bCs/>
                <w:lang w:eastAsia="zh-CN"/>
              </w:rPr>
            </w:pPr>
            <w:r w:rsidRPr="009C049E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姓名</w:t>
            </w:r>
          </w:p>
        </w:tc>
        <w:tc>
          <w:tcPr>
            <w:tcW w:w="4751" w:type="dxa"/>
          </w:tcPr>
          <w:p w14:paraId="17B4BD8F" w14:textId="69C19674" w:rsidR="00FC76AB" w:rsidRPr="009C049E" w:rsidRDefault="00A62344" w:rsidP="00780FA9">
            <w:pPr>
              <w:rPr>
                <w:rFonts w:ascii="微软雅黑" w:eastAsia="微软雅黑" w:hAnsi="微软雅黑" w:cs="微软雅黑"/>
                <w:b/>
                <w:bCs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成员</w:t>
            </w:r>
            <w:r w:rsidR="00FC76AB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贡献</w:t>
            </w:r>
          </w:p>
        </w:tc>
      </w:tr>
      <w:tr w:rsidR="00FC76AB" w14:paraId="7975FB75" w14:textId="0BD8E2C8" w:rsidTr="00FC76AB">
        <w:tc>
          <w:tcPr>
            <w:tcW w:w="702" w:type="dxa"/>
            <w:vMerge/>
          </w:tcPr>
          <w:p w14:paraId="436C9E48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1703" w:type="dxa"/>
          </w:tcPr>
          <w:p w14:paraId="39011456" w14:textId="41D8C43A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1134" w:type="dxa"/>
          </w:tcPr>
          <w:p w14:paraId="46551026" w14:textId="0B369A06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4751" w:type="dxa"/>
          </w:tcPr>
          <w:p w14:paraId="1A80BF3E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</w:tr>
      <w:tr w:rsidR="00FC76AB" w14:paraId="4F4A09AC" w14:textId="583563EC" w:rsidTr="00FC76AB">
        <w:tc>
          <w:tcPr>
            <w:tcW w:w="702" w:type="dxa"/>
            <w:vMerge/>
          </w:tcPr>
          <w:p w14:paraId="3E3CBE00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1703" w:type="dxa"/>
          </w:tcPr>
          <w:p w14:paraId="3B51E1A3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1134" w:type="dxa"/>
          </w:tcPr>
          <w:p w14:paraId="29C3FC18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4751" w:type="dxa"/>
          </w:tcPr>
          <w:p w14:paraId="134729A2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</w:tr>
      <w:tr w:rsidR="00FC76AB" w14:paraId="2CAFBF15" w14:textId="2C14D79C" w:rsidTr="00FC76AB">
        <w:tc>
          <w:tcPr>
            <w:tcW w:w="702" w:type="dxa"/>
            <w:vMerge/>
          </w:tcPr>
          <w:p w14:paraId="6661F50E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1703" w:type="dxa"/>
          </w:tcPr>
          <w:p w14:paraId="570317AA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1134" w:type="dxa"/>
          </w:tcPr>
          <w:p w14:paraId="5EDDDDAD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4751" w:type="dxa"/>
          </w:tcPr>
          <w:p w14:paraId="36A05882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</w:tr>
      <w:tr w:rsidR="00FC76AB" w14:paraId="68A12ADE" w14:textId="40704F17" w:rsidTr="00FC76AB">
        <w:tc>
          <w:tcPr>
            <w:tcW w:w="702" w:type="dxa"/>
            <w:vMerge/>
          </w:tcPr>
          <w:p w14:paraId="751A733B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1703" w:type="dxa"/>
          </w:tcPr>
          <w:p w14:paraId="12C39F50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1134" w:type="dxa"/>
          </w:tcPr>
          <w:p w14:paraId="75C383B8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  <w:tc>
          <w:tcPr>
            <w:tcW w:w="4751" w:type="dxa"/>
          </w:tcPr>
          <w:p w14:paraId="2F96F35B" w14:textId="77777777" w:rsidR="00FC76AB" w:rsidRDefault="00FC76AB" w:rsidP="00780FA9">
            <w:pPr>
              <w:rPr>
                <w:rFonts w:ascii="微软雅黑" w:eastAsia="微软雅黑" w:hAnsi="微软雅黑" w:cs="微软雅黑"/>
                <w:lang w:eastAsia="zh-CN"/>
              </w:rPr>
            </w:pPr>
          </w:p>
        </w:tc>
      </w:tr>
    </w:tbl>
    <w:p w14:paraId="263AA8ED" w14:textId="77777777" w:rsidR="00780FA9" w:rsidRDefault="00780FA9" w:rsidP="00780FA9">
      <w:pPr>
        <w:rPr>
          <w:rFonts w:ascii="微软雅黑" w:eastAsia="微软雅黑" w:hAnsi="微软雅黑" w:cs="微软雅黑"/>
          <w:lang w:eastAsia="zh-CN"/>
        </w:rPr>
      </w:pPr>
    </w:p>
    <w:p w14:paraId="429AF5A6" w14:textId="77777777" w:rsidR="00763107" w:rsidRPr="00FC4ECC" w:rsidRDefault="00780FA9" w:rsidP="00780FA9">
      <w:pPr>
        <w:rPr>
          <w:rFonts w:ascii="微软雅黑" w:eastAsia="微软雅黑" w:hAnsi="微软雅黑" w:cs="微软雅黑"/>
          <w:b/>
          <w:bCs/>
          <w:lang w:eastAsia="zh-CN"/>
        </w:rPr>
      </w:pPr>
      <w:r w:rsidRPr="00FC4ECC">
        <w:rPr>
          <w:rFonts w:ascii="微软雅黑" w:eastAsia="微软雅黑" w:hAnsi="微软雅黑" w:cs="微软雅黑" w:hint="eastAsia"/>
          <w:b/>
          <w:bCs/>
          <w:lang w:eastAsia="zh-CN"/>
        </w:rPr>
        <w:t>要求：</w:t>
      </w:r>
    </w:p>
    <w:p w14:paraId="7B6257CE" w14:textId="10D79107" w:rsidR="00047861" w:rsidRDefault="00047861" w:rsidP="00EA3A1A">
      <w:pPr>
        <w:pStyle w:val="a0"/>
        <w:numPr>
          <w:ilvl w:val="0"/>
          <w:numId w:val="47"/>
        </w:numPr>
        <w:rPr>
          <w:rFonts w:ascii="微软雅黑" w:eastAsia="微软雅黑" w:hAnsi="微软雅黑" w:cs="宋体"/>
          <w:lang w:eastAsia="zh-CN"/>
        </w:rPr>
      </w:pPr>
      <w:r>
        <w:rPr>
          <w:rFonts w:ascii="微软雅黑" w:eastAsia="微软雅黑" w:hAnsi="微软雅黑" w:cs="宋体" w:hint="eastAsia"/>
          <w:lang w:eastAsia="zh-CN"/>
        </w:rPr>
        <w:t>请</w:t>
      </w:r>
      <w:r w:rsidR="00F73A6F" w:rsidRPr="00EA3A1A">
        <w:rPr>
          <w:rFonts w:ascii="微软雅黑" w:eastAsia="微软雅黑" w:hAnsi="微软雅黑" w:cs="宋体" w:hint="eastAsia"/>
          <w:lang w:eastAsia="zh-CN"/>
        </w:rPr>
        <w:t>介绍与词汇</w:t>
      </w:r>
      <w:r w:rsidR="001643F9">
        <w:rPr>
          <w:rFonts w:ascii="微软雅黑" w:eastAsia="微软雅黑" w:hAnsi="微软雅黑" w:cs="宋体" w:hint="eastAsia"/>
          <w:lang w:eastAsia="zh-CN"/>
        </w:rPr>
        <w:t>主题</w:t>
      </w:r>
      <w:r w:rsidR="00F73A6F" w:rsidRPr="00EA3A1A">
        <w:rPr>
          <w:rFonts w:ascii="微软雅黑" w:eastAsia="微软雅黑" w:hAnsi="微软雅黑" w:cs="宋体" w:hint="eastAsia"/>
          <w:lang w:eastAsia="zh-CN"/>
        </w:rPr>
        <w:t>相关的法国文化或社会生活（比如</w:t>
      </w:r>
      <w:r w:rsidR="005359E5">
        <w:rPr>
          <w:rFonts w:ascii="微软雅黑" w:eastAsia="微软雅黑" w:hAnsi="微软雅黑" w:cs="宋体" w:hint="eastAsia"/>
          <w:lang w:eastAsia="zh-CN"/>
        </w:rPr>
        <w:t>，</w:t>
      </w:r>
      <w:r w:rsidR="00F73A6F" w:rsidRPr="00EA3A1A">
        <w:rPr>
          <w:rFonts w:ascii="微软雅黑" w:eastAsia="微软雅黑" w:hAnsi="微软雅黑" w:cs="宋体" w:hint="eastAsia"/>
          <w:lang w:eastAsia="zh-CN"/>
        </w:rPr>
        <w:t>讲解与</w:t>
      </w:r>
      <w:r w:rsidR="008D356C">
        <w:rPr>
          <w:rFonts w:ascii="微软雅黑" w:eastAsia="微软雅黑" w:hAnsi="微软雅黑" w:cs="宋体" w:hint="eastAsia"/>
          <w:lang w:eastAsia="zh-CN"/>
        </w:rPr>
        <w:t>学业</w:t>
      </w:r>
      <w:r w:rsidR="00BB23C4">
        <w:rPr>
          <w:rFonts w:ascii="微软雅黑" w:eastAsia="微软雅黑" w:hAnsi="微软雅黑" w:cs="宋体" w:hint="eastAsia"/>
          <w:lang w:eastAsia="zh-CN"/>
        </w:rPr>
        <w:t>有关</w:t>
      </w:r>
      <w:r w:rsidR="008D356C">
        <w:rPr>
          <w:rFonts w:ascii="微软雅黑" w:eastAsia="微软雅黑" w:hAnsi="微软雅黑" w:cs="宋体" w:hint="eastAsia"/>
          <w:lang w:eastAsia="zh-CN"/>
        </w:rPr>
        <w:t>的文化</w:t>
      </w:r>
      <w:r w:rsidR="00F73A6F" w:rsidRPr="00EA3A1A">
        <w:rPr>
          <w:rFonts w:ascii="微软雅黑" w:eastAsia="微软雅黑" w:hAnsi="微软雅黑" w:cs="宋体" w:hint="eastAsia"/>
          <w:lang w:eastAsia="zh-CN"/>
        </w:rPr>
        <w:t>时，可介绍</w:t>
      </w:r>
      <w:r w:rsidR="00EA35B1">
        <w:rPr>
          <w:rFonts w:ascii="微软雅黑" w:eastAsia="微软雅黑" w:hAnsi="微软雅黑" w:cs="宋体" w:hint="eastAsia"/>
          <w:lang w:eastAsia="zh-CN"/>
        </w:rPr>
        <w:t>法国的高等教育情况</w:t>
      </w:r>
      <w:r w:rsidR="00F73A6F" w:rsidRPr="00EA3A1A">
        <w:rPr>
          <w:rFonts w:ascii="微软雅黑" w:eastAsia="微软雅黑" w:hAnsi="微软雅黑" w:cs="宋体" w:hint="eastAsia"/>
          <w:lang w:eastAsia="zh-CN"/>
        </w:rPr>
        <w:t>）</w:t>
      </w:r>
      <w:r w:rsidR="005359E5">
        <w:rPr>
          <w:rFonts w:ascii="微软雅黑" w:eastAsia="微软雅黑" w:hAnsi="微软雅黑" w:cs="宋体" w:hint="eastAsia"/>
          <w:lang w:eastAsia="zh-CN"/>
        </w:rPr>
        <w:t>。</w:t>
      </w:r>
    </w:p>
    <w:p w14:paraId="015675D6" w14:textId="0D4BFCEA" w:rsidR="00514B9F" w:rsidRPr="00DC12E5" w:rsidRDefault="006E3EC6" w:rsidP="00DC12E5">
      <w:pPr>
        <w:pStyle w:val="a0"/>
        <w:numPr>
          <w:ilvl w:val="0"/>
          <w:numId w:val="47"/>
        </w:numPr>
        <w:rPr>
          <w:rFonts w:ascii="微软雅黑" w:eastAsia="微软雅黑" w:hAnsi="微软雅黑" w:cs="宋体"/>
          <w:lang w:eastAsia="zh-CN"/>
        </w:rPr>
      </w:pPr>
      <w:r w:rsidRPr="00EA3A1A">
        <w:rPr>
          <w:rFonts w:ascii="微软雅黑" w:eastAsia="微软雅黑" w:hAnsi="微软雅黑" w:cs="宋体" w:hint="eastAsia"/>
          <w:lang w:eastAsia="zh-CN"/>
        </w:rPr>
        <w:t>汇报</w:t>
      </w:r>
      <w:r w:rsidR="005359E5">
        <w:rPr>
          <w:rFonts w:ascii="微软雅黑" w:eastAsia="微软雅黑" w:hAnsi="微软雅黑" w:cs="宋体" w:hint="eastAsia"/>
          <w:lang w:eastAsia="zh-CN"/>
        </w:rPr>
        <w:t>需</w:t>
      </w:r>
      <w:r w:rsidR="00993DE7">
        <w:rPr>
          <w:rFonts w:ascii="微软雅黑" w:eastAsia="微软雅黑" w:hAnsi="微软雅黑" w:cs="宋体" w:hint="eastAsia"/>
          <w:lang w:eastAsia="zh-CN"/>
        </w:rPr>
        <w:t>提前准备</w:t>
      </w:r>
      <w:proofErr w:type="spellStart"/>
      <w:r w:rsidR="00993DE7">
        <w:rPr>
          <w:rFonts w:ascii="微软雅黑" w:eastAsia="微软雅黑" w:hAnsi="微软雅黑" w:cs="宋体" w:hint="eastAsia"/>
          <w:lang w:eastAsia="zh-CN"/>
        </w:rPr>
        <w:t>p</w:t>
      </w:r>
      <w:r w:rsidR="00993DE7">
        <w:rPr>
          <w:rFonts w:ascii="微软雅黑" w:eastAsia="微软雅黑" w:hAnsi="微软雅黑" w:cs="宋体"/>
          <w:lang w:eastAsia="zh-CN"/>
        </w:rPr>
        <w:t>pt</w:t>
      </w:r>
      <w:proofErr w:type="spellEnd"/>
      <w:r w:rsidR="00993DE7">
        <w:rPr>
          <w:rFonts w:ascii="微软雅黑" w:eastAsia="微软雅黑" w:hAnsi="微软雅黑" w:cs="宋体" w:hint="eastAsia"/>
          <w:lang w:eastAsia="zh-CN"/>
        </w:rPr>
        <w:t>，汇报时</w:t>
      </w:r>
      <w:r w:rsidR="005438D8">
        <w:rPr>
          <w:rFonts w:ascii="微软雅黑" w:eastAsia="微软雅黑" w:hAnsi="微软雅黑" w:cs="宋体" w:hint="eastAsia"/>
          <w:lang w:eastAsia="zh-CN"/>
        </w:rPr>
        <w:t>需</w:t>
      </w:r>
      <w:r w:rsidR="0049622C" w:rsidRPr="00EA3A1A">
        <w:rPr>
          <w:rFonts w:ascii="微软雅黑" w:eastAsia="微软雅黑" w:hAnsi="微软雅黑" w:cs="宋体" w:hint="eastAsia"/>
          <w:lang w:eastAsia="zh-CN"/>
        </w:rPr>
        <w:t>用</w:t>
      </w:r>
      <w:r w:rsidR="00151F39">
        <w:rPr>
          <w:rFonts w:ascii="微软雅黑" w:eastAsia="微软雅黑" w:hAnsi="微软雅黑" w:cs="宋体" w:hint="eastAsia"/>
          <w:lang w:eastAsia="zh-CN"/>
        </w:rPr>
        <w:t>法语</w:t>
      </w:r>
      <w:r w:rsidR="004A7E39">
        <w:rPr>
          <w:rFonts w:ascii="微软雅黑" w:eastAsia="微软雅黑" w:hAnsi="微软雅黑" w:cs="宋体" w:hint="eastAsia"/>
          <w:lang w:eastAsia="zh-CN"/>
        </w:rPr>
        <w:t>（解释生词或翻译时除外）</w:t>
      </w:r>
      <w:r w:rsidR="0049622C" w:rsidRPr="00EA3A1A">
        <w:rPr>
          <w:rFonts w:ascii="微软雅黑" w:eastAsia="微软雅黑" w:hAnsi="微软雅黑" w:cs="宋体" w:hint="eastAsia"/>
          <w:lang w:eastAsia="zh-CN"/>
        </w:rPr>
        <w:t>，</w:t>
      </w:r>
      <w:r w:rsidR="001B5886" w:rsidRPr="00A66465">
        <w:rPr>
          <w:rFonts w:ascii="微软雅黑" w:eastAsia="微软雅黑" w:hAnsi="微软雅黑" w:cs="宋体" w:hint="eastAsia"/>
          <w:lang w:val="en-US" w:eastAsia="zh-CN"/>
        </w:rPr>
        <w:t>发音需</w:t>
      </w:r>
      <w:r w:rsidR="001B5886" w:rsidRPr="00A66465">
        <w:rPr>
          <w:rFonts w:ascii="微软雅黑" w:eastAsia="微软雅黑" w:hAnsi="微软雅黑" w:cs="宋体"/>
          <w:lang w:val="en-US" w:eastAsia="zh-CN"/>
        </w:rPr>
        <w:t>准确清晰</w:t>
      </w:r>
      <w:r w:rsidR="001B5886">
        <w:rPr>
          <w:rFonts w:ascii="微软雅黑" w:eastAsia="微软雅黑" w:hAnsi="微软雅黑" w:cs="宋体" w:hint="eastAsia"/>
          <w:lang w:val="en-US" w:eastAsia="zh-CN"/>
        </w:rPr>
        <w:t>，</w:t>
      </w:r>
      <w:r w:rsidR="0049622C" w:rsidRPr="00EA3A1A">
        <w:rPr>
          <w:rFonts w:ascii="微软雅黑" w:eastAsia="微软雅黑" w:hAnsi="微软雅黑" w:cs="宋体" w:hint="eastAsia"/>
          <w:lang w:eastAsia="zh-CN"/>
        </w:rPr>
        <w:t>时间</w:t>
      </w:r>
      <w:r w:rsidR="009D1A11">
        <w:rPr>
          <w:rFonts w:ascii="微软雅黑" w:eastAsia="微软雅黑" w:hAnsi="微软雅黑" w:cs="宋体"/>
          <w:lang w:eastAsia="zh-CN"/>
        </w:rPr>
        <w:t>8</w:t>
      </w:r>
      <w:r w:rsidR="003E5546">
        <w:rPr>
          <w:rFonts w:ascii="微软雅黑" w:eastAsia="微软雅黑" w:hAnsi="微软雅黑" w:cs="宋体" w:hint="eastAsia"/>
          <w:lang w:eastAsia="zh-CN"/>
        </w:rPr>
        <w:t>分钟左右</w:t>
      </w:r>
      <w:r w:rsidR="008660D3">
        <w:rPr>
          <w:rFonts w:ascii="微软雅黑" w:eastAsia="微软雅黑" w:hAnsi="微软雅黑" w:cs="宋体" w:hint="eastAsia"/>
          <w:lang w:eastAsia="zh-CN"/>
        </w:rPr>
        <w:t>（</w:t>
      </w:r>
      <w:r w:rsidR="008660D3" w:rsidRPr="008660D3">
        <w:rPr>
          <w:rFonts w:ascii="微软雅黑" w:eastAsia="微软雅黑" w:hAnsi="微软雅黑" w:cs="宋体" w:hint="eastAsia"/>
          <w:color w:val="C45911" w:themeColor="accent2" w:themeShade="BF"/>
          <w:lang w:eastAsia="zh-CN"/>
        </w:rPr>
        <w:t>不要超</w:t>
      </w:r>
      <w:r w:rsidR="00C770B2">
        <w:rPr>
          <w:rFonts w:ascii="微软雅黑" w:eastAsia="微软雅黑" w:hAnsi="微软雅黑" w:cs="宋体" w:hint="eastAsia"/>
          <w:color w:val="C45911" w:themeColor="accent2" w:themeShade="BF"/>
          <w:lang w:eastAsia="zh-CN"/>
        </w:rPr>
        <w:t>过1</w:t>
      </w:r>
      <w:r w:rsidR="00C770B2">
        <w:rPr>
          <w:rFonts w:ascii="微软雅黑" w:eastAsia="微软雅黑" w:hAnsi="微软雅黑" w:cs="宋体"/>
          <w:color w:val="C45911" w:themeColor="accent2" w:themeShade="BF"/>
          <w:lang w:eastAsia="zh-CN"/>
        </w:rPr>
        <w:t>5</w:t>
      </w:r>
      <w:r w:rsidR="00C770B2">
        <w:rPr>
          <w:rFonts w:ascii="微软雅黑" w:eastAsia="微软雅黑" w:hAnsi="微软雅黑" w:cs="宋体" w:hint="eastAsia"/>
          <w:color w:val="C45911" w:themeColor="accent2" w:themeShade="BF"/>
          <w:lang w:eastAsia="zh-CN"/>
        </w:rPr>
        <w:t>分钟</w:t>
      </w:r>
      <w:r w:rsidR="008660D3">
        <w:rPr>
          <w:rFonts w:ascii="微软雅黑" w:eastAsia="微软雅黑" w:hAnsi="微软雅黑" w:cs="宋体" w:hint="eastAsia"/>
          <w:lang w:eastAsia="zh-CN"/>
        </w:rPr>
        <w:t>）</w:t>
      </w:r>
      <w:r w:rsidR="00DC12E5">
        <w:rPr>
          <w:rFonts w:ascii="微软雅黑" w:eastAsia="微软雅黑" w:hAnsi="微软雅黑" w:cs="宋体" w:hint="eastAsia"/>
          <w:lang w:eastAsia="zh-CN"/>
        </w:rPr>
        <w:t>，</w:t>
      </w:r>
      <w:r w:rsidR="00480DEC" w:rsidRPr="00DC12E5">
        <w:rPr>
          <w:rFonts w:ascii="微软雅黑" w:eastAsia="微软雅黑" w:hAnsi="微软雅黑" w:cs="宋体" w:hint="eastAsia"/>
          <w:lang w:eastAsia="zh-CN"/>
        </w:rPr>
        <w:t>汇报形式可以采用</w:t>
      </w:r>
      <w:r w:rsidR="00DC12E5" w:rsidRPr="00DC12E5">
        <w:rPr>
          <w:rFonts w:ascii="微软雅黑" w:eastAsia="微软雅黑" w:hAnsi="微软雅黑" w:cs="宋体" w:hint="eastAsia"/>
          <w:lang w:eastAsia="zh-CN"/>
        </w:rPr>
        <w:t>当堂汇报或</w:t>
      </w:r>
      <w:r w:rsidR="003B19EA" w:rsidRPr="00DC12E5">
        <w:rPr>
          <w:rFonts w:ascii="微软雅黑" w:eastAsia="微软雅黑" w:hAnsi="微软雅黑" w:cs="宋体" w:hint="eastAsia"/>
          <w:lang w:eastAsia="zh-CN"/>
        </w:rPr>
        <w:t>提前</w:t>
      </w:r>
      <w:r w:rsidR="00514B9F" w:rsidRPr="00DC12E5">
        <w:rPr>
          <w:rFonts w:ascii="微软雅黑" w:eastAsia="微软雅黑" w:hAnsi="微软雅黑" w:cs="宋体" w:hint="eastAsia"/>
          <w:lang w:eastAsia="zh-CN"/>
        </w:rPr>
        <w:t>录制视频</w:t>
      </w:r>
      <w:r w:rsidR="00BB1213" w:rsidRPr="00DC12E5">
        <w:rPr>
          <w:rFonts w:ascii="微软雅黑" w:eastAsia="微软雅黑" w:hAnsi="微软雅黑" w:cs="宋体" w:hint="eastAsia"/>
          <w:lang w:eastAsia="zh-CN"/>
        </w:rPr>
        <w:t>。</w:t>
      </w:r>
    </w:p>
    <w:p w14:paraId="6B9902CD" w14:textId="73C3496F" w:rsidR="00154C3B" w:rsidRPr="00EA3A1A" w:rsidRDefault="009D21B2" w:rsidP="00EA3A1A">
      <w:pPr>
        <w:pStyle w:val="a0"/>
        <w:numPr>
          <w:ilvl w:val="0"/>
          <w:numId w:val="47"/>
        </w:numPr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宋体" w:hint="eastAsia"/>
          <w:lang w:eastAsia="zh-CN"/>
        </w:rPr>
        <w:t>请</w:t>
      </w:r>
      <w:r w:rsidR="00787206" w:rsidRPr="00EA3A1A">
        <w:rPr>
          <w:rFonts w:ascii="微软雅黑" w:eastAsia="微软雅黑" w:hAnsi="微软雅黑" w:cs="宋体" w:hint="eastAsia"/>
          <w:lang w:eastAsia="zh-CN"/>
        </w:rPr>
        <w:t>将小组每位成员的贡献写在</w:t>
      </w:r>
      <w:r w:rsidR="00FC76AB">
        <w:rPr>
          <w:rFonts w:ascii="微软雅黑" w:eastAsia="微软雅黑" w:hAnsi="微软雅黑" w:cs="宋体" w:hint="eastAsia"/>
          <w:lang w:eastAsia="zh-CN"/>
        </w:rPr>
        <w:t>上</w:t>
      </w:r>
      <w:r w:rsidR="00123E94" w:rsidRPr="00EA3A1A">
        <w:rPr>
          <w:rFonts w:ascii="微软雅黑" w:eastAsia="微软雅黑" w:hAnsi="微软雅黑" w:cs="宋体" w:hint="eastAsia"/>
          <w:lang w:eastAsia="zh-CN"/>
        </w:rPr>
        <w:t>方</w:t>
      </w:r>
      <w:r w:rsidR="00FC76AB">
        <w:rPr>
          <w:rFonts w:ascii="微软雅黑" w:eastAsia="微软雅黑" w:hAnsi="微软雅黑" w:cs="宋体" w:hint="eastAsia"/>
          <w:lang w:eastAsia="zh-CN"/>
        </w:rPr>
        <w:t>表格中</w:t>
      </w:r>
      <w:r>
        <w:rPr>
          <w:rFonts w:ascii="微软雅黑" w:eastAsia="微软雅黑" w:hAnsi="微软雅黑" w:cs="宋体" w:hint="eastAsia"/>
          <w:lang w:eastAsia="zh-CN"/>
        </w:rPr>
        <w:t>，如P</w:t>
      </w:r>
      <w:r>
        <w:rPr>
          <w:rFonts w:ascii="微软雅黑" w:eastAsia="微软雅黑" w:hAnsi="微软雅黑" w:cs="宋体"/>
          <w:lang w:eastAsia="zh-CN"/>
        </w:rPr>
        <w:t>aul</w:t>
      </w:r>
      <w:r>
        <w:rPr>
          <w:rFonts w:ascii="微软雅黑" w:eastAsia="微软雅黑" w:hAnsi="微软雅黑" w:cs="宋体" w:hint="eastAsia"/>
          <w:lang w:eastAsia="zh-CN"/>
        </w:rPr>
        <w:t>负责</w:t>
      </w:r>
      <w:r w:rsidR="003E6EDD">
        <w:rPr>
          <w:rFonts w:ascii="微软雅黑" w:eastAsia="微软雅黑" w:hAnsi="微软雅黑" w:cs="宋体" w:hint="eastAsia"/>
          <w:lang w:eastAsia="zh-CN"/>
        </w:rPr>
        <w:t>查资料</w:t>
      </w:r>
      <w:r w:rsidR="00E12C47">
        <w:rPr>
          <w:rFonts w:ascii="微软雅黑" w:eastAsia="微软雅黑" w:hAnsi="微软雅黑" w:cs="宋体" w:hint="eastAsia"/>
          <w:lang w:eastAsia="zh-CN"/>
        </w:rPr>
        <w:t>，Mari</w:t>
      </w:r>
      <w:r w:rsidR="00E12C47">
        <w:rPr>
          <w:rFonts w:ascii="微软雅黑" w:eastAsia="微软雅黑" w:hAnsi="微软雅黑" w:cs="宋体"/>
          <w:lang w:eastAsia="zh-CN"/>
        </w:rPr>
        <w:t>e</w:t>
      </w:r>
      <w:r w:rsidR="00E12C47">
        <w:rPr>
          <w:rFonts w:ascii="微软雅黑" w:eastAsia="微软雅黑" w:hAnsi="微软雅黑" w:cs="宋体" w:hint="eastAsia"/>
          <w:lang w:eastAsia="zh-CN"/>
        </w:rPr>
        <w:t>负责</w:t>
      </w:r>
      <w:r w:rsidR="007A0C46">
        <w:rPr>
          <w:rFonts w:ascii="微软雅黑" w:eastAsia="微软雅黑" w:hAnsi="微软雅黑" w:cs="宋体" w:hint="eastAsia"/>
          <w:lang w:eastAsia="zh-CN"/>
        </w:rPr>
        <w:t>做</w:t>
      </w:r>
      <w:proofErr w:type="spellStart"/>
      <w:r w:rsidR="007A0C46">
        <w:rPr>
          <w:rFonts w:ascii="微软雅黑" w:eastAsia="微软雅黑" w:hAnsi="微软雅黑" w:cs="宋体" w:hint="eastAsia"/>
          <w:lang w:eastAsia="zh-CN"/>
        </w:rPr>
        <w:t>p</w:t>
      </w:r>
      <w:r w:rsidR="007A0C46">
        <w:rPr>
          <w:rFonts w:ascii="微软雅黑" w:eastAsia="微软雅黑" w:hAnsi="微软雅黑" w:cs="宋体"/>
          <w:lang w:eastAsia="zh-CN"/>
        </w:rPr>
        <w:t>pt</w:t>
      </w:r>
      <w:proofErr w:type="spellEnd"/>
      <w:r w:rsidR="00284B9E">
        <w:rPr>
          <w:rFonts w:ascii="微软雅黑" w:eastAsia="微软雅黑" w:hAnsi="微软雅黑" w:cs="宋体" w:hint="eastAsia"/>
          <w:lang w:eastAsia="zh-CN"/>
        </w:rPr>
        <w:t>，</w:t>
      </w:r>
      <w:r w:rsidR="00E12C47">
        <w:rPr>
          <w:rFonts w:ascii="微软雅黑" w:eastAsia="微软雅黑" w:hAnsi="微软雅黑" w:cs="宋体"/>
          <w:lang w:eastAsia="zh-CN"/>
        </w:rPr>
        <w:t>Jean</w:t>
      </w:r>
      <w:r w:rsidR="00E12C47">
        <w:rPr>
          <w:rFonts w:ascii="微软雅黑" w:eastAsia="微软雅黑" w:hAnsi="微软雅黑" w:cs="宋体" w:hint="eastAsia"/>
          <w:lang w:eastAsia="zh-CN"/>
        </w:rPr>
        <w:t>负责讲解等</w:t>
      </w:r>
      <w:r w:rsidR="00780FA9" w:rsidRPr="00EA3A1A">
        <w:rPr>
          <w:rFonts w:ascii="微软雅黑" w:eastAsia="微软雅黑" w:hAnsi="微软雅黑" w:cs="微软雅黑" w:hint="eastAsia"/>
          <w:lang w:eastAsia="zh-CN"/>
        </w:rPr>
        <w:t>。</w:t>
      </w:r>
    </w:p>
    <w:p w14:paraId="43B3DE6A" w14:textId="12F65413" w:rsidR="00280ACC" w:rsidRPr="00EA3A1A" w:rsidRDefault="00280ACC" w:rsidP="00EA3A1A">
      <w:pPr>
        <w:pStyle w:val="a0"/>
        <w:numPr>
          <w:ilvl w:val="0"/>
          <w:numId w:val="47"/>
        </w:numPr>
        <w:rPr>
          <w:rFonts w:ascii="微软雅黑" w:eastAsia="微软雅黑" w:hAnsi="微软雅黑" w:cs="微软雅黑"/>
          <w:lang w:eastAsia="zh-CN"/>
        </w:rPr>
      </w:pPr>
      <w:r w:rsidRPr="00EA3A1A">
        <w:rPr>
          <w:rFonts w:ascii="微软雅黑" w:eastAsia="微软雅黑" w:hAnsi="微软雅黑" w:cs="宋体" w:hint="eastAsia"/>
          <w:lang w:eastAsia="zh-CN"/>
        </w:rPr>
        <w:t>每组最晚在讲解前一天</w:t>
      </w:r>
      <w:r w:rsidR="00A02041">
        <w:rPr>
          <w:rFonts w:ascii="微软雅黑" w:eastAsia="微软雅黑" w:hAnsi="微软雅黑" w:cs="宋体" w:hint="eastAsia"/>
          <w:lang w:eastAsia="zh-CN"/>
        </w:rPr>
        <w:t>2</w:t>
      </w:r>
      <w:r w:rsidR="00A02041">
        <w:rPr>
          <w:rFonts w:ascii="微软雅黑" w:eastAsia="微软雅黑" w:hAnsi="微软雅黑" w:cs="宋体"/>
          <w:lang w:eastAsia="zh-CN"/>
        </w:rPr>
        <w:t>0</w:t>
      </w:r>
      <w:r w:rsidR="00A02041">
        <w:rPr>
          <w:rFonts w:ascii="微软雅黑" w:eastAsia="微软雅黑" w:hAnsi="微软雅黑" w:cs="宋体" w:hint="eastAsia"/>
          <w:lang w:eastAsia="zh-CN"/>
        </w:rPr>
        <w:t>点前</w:t>
      </w:r>
      <w:r w:rsidRPr="00EA3A1A">
        <w:rPr>
          <w:rFonts w:ascii="微软雅黑" w:eastAsia="微软雅黑" w:hAnsi="微软雅黑" w:cs="宋体" w:hint="eastAsia"/>
          <w:lang w:eastAsia="zh-CN"/>
        </w:rPr>
        <w:t>将</w:t>
      </w:r>
      <w:r w:rsidR="00EC4FD1">
        <w:rPr>
          <w:rFonts w:ascii="微软雅黑" w:eastAsia="微软雅黑" w:hAnsi="微软雅黑" w:cs="宋体" w:hint="eastAsia"/>
          <w:lang w:eastAsia="zh-CN"/>
        </w:rPr>
        <w:t>p</w:t>
      </w:r>
      <w:r w:rsidR="00EC4FD1">
        <w:rPr>
          <w:rFonts w:ascii="微软雅黑" w:eastAsia="微软雅黑" w:hAnsi="微软雅黑" w:cs="宋体"/>
          <w:lang w:eastAsia="zh-CN"/>
        </w:rPr>
        <w:t>pt</w:t>
      </w:r>
      <w:r w:rsidR="00E2372E">
        <w:rPr>
          <w:rFonts w:ascii="微软雅黑" w:eastAsia="微软雅黑" w:hAnsi="微软雅黑" w:cs="宋体" w:hint="eastAsia"/>
          <w:lang w:eastAsia="zh-CN"/>
        </w:rPr>
        <w:t>（</w:t>
      </w:r>
      <w:r w:rsidR="009E1975">
        <w:rPr>
          <w:rFonts w:ascii="微软雅黑" w:eastAsia="微软雅黑" w:hAnsi="微软雅黑" w:cs="宋体" w:hint="eastAsia"/>
          <w:lang w:eastAsia="zh-CN"/>
        </w:rPr>
        <w:t>、录屏</w:t>
      </w:r>
      <w:r w:rsidR="00E2372E">
        <w:rPr>
          <w:rFonts w:ascii="微软雅黑" w:eastAsia="微软雅黑" w:hAnsi="微软雅黑" w:cs="宋体" w:hint="eastAsia"/>
          <w:lang w:eastAsia="zh-CN"/>
        </w:rPr>
        <w:t>）</w:t>
      </w:r>
      <w:r w:rsidRPr="00EA3A1A">
        <w:rPr>
          <w:rFonts w:ascii="微软雅黑" w:eastAsia="微软雅黑" w:hAnsi="微软雅黑" w:cs="宋体" w:hint="eastAsia"/>
          <w:lang w:eastAsia="zh-CN"/>
        </w:rPr>
        <w:t>和此文档通过</w:t>
      </w:r>
      <w:r w:rsidR="00366DA9" w:rsidRPr="00EA3A1A">
        <w:rPr>
          <w:rFonts w:ascii="微软雅黑" w:eastAsia="微软雅黑" w:hAnsi="微软雅黑" w:cs="宋体" w:hint="eastAsia"/>
          <w:lang w:eastAsia="zh-CN"/>
        </w:rPr>
        <w:t>邮件发给老师：</w:t>
      </w:r>
      <w:hyperlink r:id="rId9" w:history="1">
        <w:r w:rsidR="00366DA9" w:rsidRPr="00EA3A1A">
          <w:rPr>
            <w:rStyle w:val="a4"/>
            <w:rFonts w:ascii="微软雅黑" w:eastAsia="微软雅黑" w:hAnsi="微软雅黑" w:cs="宋体" w:hint="eastAsia"/>
            <w:lang w:eastAsia="zh-CN"/>
          </w:rPr>
          <w:t>houjiaqi@mail.tsinghua.edu.cn</w:t>
        </w:r>
      </w:hyperlink>
    </w:p>
    <w:p w14:paraId="65E172C2" w14:textId="14FC5DD0" w:rsidR="00780FA9" w:rsidRPr="0049045E" w:rsidRDefault="00780FA9" w:rsidP="00780FA9">
      <w:pPr>
        <w:rPr>
          <w:rFonts w:ascii="微软雅黑" w:eastAsia="微软雅黑" w:hAnsi="微软雅黑" w:cs="微软雅黑"/>
          <w:lang w:eastAsia="zh-CN"/>
        </w:rPr>
      </w:pPr>
    </w:p>
    <w:p w14:paraId="16CFCC9F" w14:textId="6B673E79" w:rsidR="00465355" w:rsidRPr="004D613C" w:rsidRDefault="00465355" w:rsidP="00465355">
      <w:pPr>
        <w:rPr>
          <w:rFonts w:ascii="微软雅黑" w:eastAsia="微软雅黑" w:hAnsi="微软雅黑" w:cs="微软雅黑"/>
          <w:b/>
          <w:bCs/>
          <w:lang w:eastAsia="zh-CN"/>
        </w:rPr>
      </w:pPr>
      <w:r w:rsidRPr="004D613C">
        <w:rPr>
          <w:rFonts w:ascii="微软雅黑" w:eastAsia="微软雅黑" w:hAnsi="微软雅黑" w:cs="微软雅黑"/>
          <w:b/>
          <w:bCs/>
          <w:lang w:eastAsia="zh-CN"/>
        </w:rPr>
        <w:t>Exposé</w:t>
      </w:r>
      <w:r w:rsidRPr="004D613C">
        <w:rPr>
          <w:rFonts w:ascii="微软雅黑" w:eastAsia="微软雅黑" w:hAnsi="微软雅黑" w:cs="微软雅黑" w:hint="eastAsia"/>
          <w:b/>
          <w:bCs/>
          <w:lang w:eastAsia="zh-CN"/>
        </w:rPr>
        <w:t>分组：</w:t>
      </w:r>
    </w:p>
    <w:p w14:paraId="3AF1B8F4" w14:textId="26D3B727" w:rsidR="00780FA9" w:rsidRDefault="004E7966" w:rsidP="00465355">
      <w:pPr>
        <w:rPr>
          <w:rFonts w:ascii="微软雅黑" w:eastAsia="微软雅黑" w:hAnsi="微软雅黑" w:cs="微软雅黑"/>
          <w:lang w:eastAsia="zh-CN"/>
        </w:rPr>
      </w:pPr>
      <w:hyperlink r:id="rId10" w:history="1">
        <w:r w:rsidR="00465355" w:rsidRPr="00CD6326">
          <w:rPr>
            <w:rStyle w:val="a4"/>
            <w:rFonts w:ascii="微软雅黑" w:eastAsia="微软雅黑" w:hAnsi="微软雅黑" w:cs="微软雅黑"/>
            <w:lang w:eastAsia="zh-CN"/>
          </w:rPr>
          <w:t>https://kdocs.cn/l/cbhXJxttxUBE</w:t>
        </w:r>
      </w:hyperlink>
    </w:p>
    <w:p w14:paraId="63A2DA4C" w14:textId="77777777" w:rsidR="00465355" w:rsidRPr="00465355" w:rsidRDefault="00465355" w:rsidP="00465355">
      <w:pPr>
        <w:rPr>
          <w:sz w:val="28"/>
          <w:szCs w:val="28"/>
          <w:lang w:eastAsia="zh-CN"/>
        </w:rPr>
      </w:pPr>
    </w:p>
    <w:sectPr w:rsidR="00465355" w:rsidRPr="00465355" w:rsidSect="009A2C70">
      <w:footerReference w:type="even" r:id="rId11"/>
      <w:footerReference w:type="default" r:id="rId12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5AEA9" w14:textId="77777777" w:rsidR="004E7966" w:rsidRDefault="004E7966" w:rsidP="00AE1114">
      <w:r>
        <w:separator/>
      </w:r>
    </w:p>
  </w:endnote>
  <w:endnote w:type="continuationSeparator" w:id="0">
    <w:p w14:paraId="31ECCDB6" w14:textId="77777777" w:rsidR="004E7966" w:rsidRDefault="004E7966" w:rsidP="00AE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PingFang SC">
    <w:altName w:val="微软雅黑"/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0E34D" w14:textId="77777777" w:rsidR="00B73165" w:rsidRDefault="00B73165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66CE42E" w14:textId="77777777" w:rsidR="00B73165" w:rsidRDefault="00B73165" w:rsidP="00AE111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99E86" w14:textId="77777777" w:rsidR="00B73165" w:rsidRDefault="00B73165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0A093D">
      <w:rPr>
        <w:rStyle w:val="ac"/>
        <w:noProof/>
      </w:rPr>
      <w:t>3</w:t>
    </w:r>
    <w:r>
      <w:rPr>
        <w:rStyle w:val="ac"/>
      </w:rPr>
      <w:fldChar w:fldCharType="end"/>
    </w:r>
  </w:p>
  <w:p w14:paraId="56F32B02" w14:textId="77777777" w:rsidR="00B73165" w:rsidRDefault="00B73165" w:rsidP="00AE111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286BA" w14:textId="77777777" w:rsidR="004E7966" w:rsidRDefault="004E7966" w:rsidP="00AE1114">
      <w:r>
        <w:separator/>
      </w:r>
    </w:p>
  </w:footnote>
  <w:footnote w:type="continuationSeparator" w:id="0">
    <w:p w14:paraId="2F80DDCE" w14:textId="77777777" w:rsidR="004E7966" w:rsidRDefault="004E7966" w:rsidP="00AE1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24F"/>
    <w:multiLevelType w:val="hybridMultilevel"/>
    <w:tmpl w:val="3A4E3C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6D70D0"/>
    <w:multiLevelType w:val="hybridMultilevel"/>
    <w:tmpl w:val="6F34A5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F3A4FF5"/>
    <w:multiLevelType w:val="hybridMultilevel"/>
    <w:tmpl w:val="C6E01D8C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2DD325F"/>
    <w:multiLevelType w:val="multilevel"/>
    <w:tmpl w:val="E2FA3B0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eastAsia"/>
        <w:lang w:val="fr-CA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eastAsia"/>
      </w:rPr>
    </w:lvl>
  </w:abstractNum>
  <w:abstractNum w:abstractNumId="4" w15:restartNumberingAfterBreak="0">
    <w:nsid w:val="308768FD"/>
    <w:multiLevelType w:val="hybridMultilevel"/>
    <w:tmpl w:val="108E6568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3E33B1"/>
    <w:multiLevelType w:val="hybridMultilevel"/>
    <w:tmpl w:val="232245DE"/>
    <w:lvl w:ilvl="0" w:tplc="3C26F3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F834348"/>
    <w:multiLevelType w:val="hybridMultilevel"/>
    <w:tmpl w:val="609476EE"/>
    <w:lvl w:ilvl="0" w:tplc="9B4E7768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2C3627"/>
    <w:multiLevelType w:val="hybridMultilevel"/>
    <w:tmpl w:val="EB605650"/>
    <w:lvl w:ilvl="0" w:tplc="7AE4F60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783D65"/>
    <w:multiLevelType w:val="hybridMultilevel"/>
    <w:tmpl w:val="8DE6149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BA23250"/>
    <w:multiLevelType w:val="hybridMultilevel"/>
    <w:tmpl w:val="C0DEB41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1E7399C"/>
    <w:multiLevelType w:val="hybridMultilevel"/>
    <w:tmpl w:val="2F8EDCA0"/>
    <w:lvl w:ilvl="0" w:tplc="040C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3F747EB"/>
    <w:multiLevelType w:val="hybridMultilevel"/>
    <w:tmpl w:val="A224D628"/>
    <w:lvl w:ilvl="0" w:tplc="6B2AACC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EFE23C9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203CFD2A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C2AA8D22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D0B2F874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FED25CF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44F87202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53B016F6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55680D0A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8679F2"/>
    <w:multiLevelType w:val="hybridMultilevel"/>
    <w:tmpl w:val="06F8D2F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A423464"/>
    <w:multiLevelType w:val="hybridMultilevel"/>
    <w:tmpl w:val="1E62FA6A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C19508F"/>
    <w:multiLevelType w:val="hybridMultilevel"/>
    <w:tmpl w:val="0E8C753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C430DEE"/>
    <w:multiLevelType w:val="hybridMultilevel"/>
    <w:tmpl w:val="CE5C15E2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E032E36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1B17180"/>
    <w:multiLevelType w:val="hybridMultilevel"/>
    <w:tmpl w:val="1122C86C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68812A3"/>
    <w:multiLevelType w:val="hybridMultilevel"/>
    <w:tmpl w:val="3AAE9C0E"/>
    <w:lvl w:ilvl="0" w:tplc="59D846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613F7B"/>
    <w:multiLevelType w:val="hybridMultilevel"/>
    <w:tmpl w:val="3486582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AC10A91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BFF3E6F"/>
    <w:multiLevelType w:val="hybridMultilevel"/>
    <w:tmpl w:val="D1D694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E1A0919"/>
    <w:multiLevelType w:val="hybridMultilevel"/>
    <w:tmpl w:val="C1405784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6"/>
  </w:num>
  <w:num w:numId="8">
    <w:abstractNumId w:val="0"/>
  </w:num>
  <w:num w:numId="9">
    <w:abstractNumId w:val="22"/>
  </w:num>
  <w:num w:numId="10">
    <w:abstractNumId w:val="4"/>
  </w:num>
  <w:num w:numId="11">
    <w:abstractNumId w:val="8"/>
  </w:num>
  <w:num w:numId="12">
    <w:abstractNumId w:val="20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13"/>
  </w:num>
  <w:num w:numId="17">
    <w:abstractNumId w:val="19"/>
  </w:num>
  <w:num w:numId="18">
    <w:abstractNumId w:val="1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  <w:num w:numId="22">
    <w:abstractNumId w:val="17"/>
  </w:num>
  <w:num w:numId="23">
    <w:abstractNumId w:val="12"/>
  </w:num>
  <w:num w:numId="24">
    <w:abstractNumId w:val="9"/>
  </w:num>
  <w:num w:numId="25">
    <w:abstractNumId w:val="2"/>
  </w:num>
  <w:num w:numId="26">
    <w:abstractNumId w:val="15"/>
  </w:num>
  <w:num w:numId="27">
    <w:abstractNumId w:val="10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1"/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1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A9"/>
    <w:rsid w:val="00002612"/>
    <w:rsid w:val="00002881"/>
    <w:rsid w:val="00005232"/>
    <w:rsid w:val="00012E7E"/>
    <w:rsid w:val="00012F54"/>
    <w:rsid w:val="00030B32"/>
    <w:rsid w:val="00035A03"/>
    <w:rsid w:val="00036216"/>
    <w:rsid w:val="000375C7"/>
    <w:rsid w:val="00041B87"/>
    <w:rsid w:val="0004395F"/>
    <w:rsid w:val="00044DBF"/>
    <w:rsid w:val="00047096"/>
    <w:rsid w:val="00047861"/>
    <w:rsid w:val="00054CBA"/>
    <w:rsid w:val="000606A9"/>
    <w:rsid w:val="00062ADC"/>
    <w:rsid w:val="000634DF"/>
    <w:rsid w:val="000725E9"/>
    <w:rsid w:val="00072948"/>
    <w:rsid w:val="00073CB2"/>
    <w:rsid w:val="00077BC3"/>
    <w:rsid w:val="00081218"/>
    <w:rsid w:val="000923CD"/>
    <w:rsid w:val="00093516"/>
    <w:rsid w:val="00094E83"/>
    <w:rsid w:val="000955DC"/>
    <w:rsid w:val="00095EF3"/>
    <w:rsid w:val="00096290"/>
    <w:rsid w:val="000975AC"/>
    <w:rsid w:val="000A093D"/>
    <w:rsid w:val="000A3CAB"/>
    <w:rsid w:val="000A4E9D"/>
    <w:rsid w:val="000B1177"/>
    <w:rsid w:val="000C1553"/>
    <w:rsid w:val="000C24BC"/>
    <w:rsid w:val="000C37D2"/>
    <w:rsid w:val="000C5B60"/>
    <w:rsid w:val="000D06E6"/>
    <w:rsid w:val="000D20DA"/>
    <w:rsid w:val="000D5761"/>
    <w:rsid w:val="000D626C"/>
    <w:rsid w:val="000E01B0"/>
    <w:rsid w:val="000E1802"/>
    <w:rsid w:val="000E45F3"/>
    <w:rsid w:val="000E4FAA"/>
    <w:rsid w:val="000E601A"/>
    <w:rsid w:val="000E60CB"/>
    <w:rsid w:val="000F1AA6"/>
    <w:rsid w:val="000F38D7"/>
    <w:rsid w:val="000F3BC4"/>
    <w:rsid w:val="00103975"/>
    <w:rsid w:val="00106B94"/>
    <w:rsid w:val="00113AAB"/>
    <w:rsid w:val="00115AE3"/>
    <w:rsid w:val="00121E21"/>
    <w:rsid w:val="00123557"/>
    <w:rsid w:val="00123AB1"/>
    <w:rsid w:val="00123E94"/>
    <w:rsid w:val="00123EDE"/>
    <w:rsid w:val="00124A31"/>
    <w:rsid w:val="00134165"/>
    <w:rsid w:val="00136245"/>
    <w:rsid w:val="0014112C"/>
    <w:rsid w:val="00142317"/>
    <w:rsid w:val="00142E40"/>
    <w:rsid w:val="001462D3"/>
    <w:rsid w:val="00151F39"/>
    <w:rsid w:val="00154C3B"/>
    <w:rsid w:val="00155BF7"/>
    <w:rsid w:val="0015649E"/>
    <w:rsid w:val="00161455"/>
    <w:rsid w:val="00162673"/>
    <w:rsid w:val="00163442"/>
    <w:rsid w:val="00163F1F"/>
    <w:rsid w:val="001643F9"/>
    <w:rsid w:val="00177C63"/>
    <w:rsid w:val="00180DE2"/>
    <w:rsid w:val="001817DA"/>
    <w:rsid w:val="00181844"/>
    <w:rsid w:val="00182AE4"/>
    <w:rsid w:val="00182B54"/>
    <w:rsid w:val="001863F6"/>
    <w:rsid w:val="00191A50"/>
    <w:rsid w:val="0019225B"/>
    <w:rsid w:val="00192C16"/>
    <w:rsid w:val="001A2A15"/>
    <w:rsid w:val="001A47F4"/>
    <w:rsid w:val="001A7AD0"/>
    <w:rsid w:val="001B1006"/>
    <w:rsid w:val="001B242C"/>
    <w:rsid w:val="001B5886"/>
    <w:rsid w:val="001C01E2"/>
    <w:rsid w:val="001C190D"/>
    <w:rsid w:val="001C407C"/>
    <w:rsid w:val="001C52F5"/>
    <w:rsid w:val="001C53A2"/>
    <w:rsid w:val="001D03ED"/>
    <w:rsid w:val="001D1B79"/>
    <w:rsid w:val="001D1B82"/>
    <w:rsid w:val="001D370D"/>
    <w:rsid w:val="001D4E7D"/>
    <w:rsid w:val="001D58B4"/>
    <w:rsid w:val="001D5BF8"/>
    <w:rsid w:val="001E4546"/>
    <w:rsid w:val="001F0BD7"/>
    <w:rsid w:val="001F42E4"/>
    <w:rsid w:val="001F50D3"/>
    <w:rsid w:val="00200821"/>
    <w:rsid w:val="00202615"/>
    <w:rsid w:val="00202E19"/>
    <w:rsid w:val="002054D9"/>
    <w:rsid w:val="00206BA5"/>
    <w:rsid w:val="00207D7C"/>
    <w:rsid w:val="00211758"/>
    <w:rsid w:val="00211B98"/>
    <w:rsid w:val="002135C0"/>
    <w:rsid w:val="00214E48"/>
    <w:rsid w:val="00214FCA"/>
    <w:rsid w:val="002151EF"/>
    <w:rsid w:val="002225F0"/>
    <w:rsid w:val="00224AB9"/>
    <w:rsid w:val="00225A16"/>
    <w:rsid w:val="00226B74"/>
    <w:rsid w:val="002312D5"/>
    <w:rsid w:val="0023354B"/>
    <w:rsid w:val="00234A68"/>
    <w:rsid w:val="00234B72"/>
    <w:rsid w:val="0023767B"/>
    <w:rsid w:val="00242C7C"/>
    <w:rsid w:val="002462A6"/>
    <w:rsid w:val="00247718"/>
    <w:rsid w:val="00250AFD"/>
    <w:rsid w:val="002525B8"/>
    <w:rsid w:val="00261090"/>
    <w:rsid w:val="002615D2"/>
    <w:rsid w:val="00263DC5"/>
    <w:rsid w:val="00264029"/>
    <w:rsid w:val="00265032"/>
    <w:rsid w:val="00272185"/>
    <w:rsid w:val="0027281B"/>
    <w:rsid w:val="00273000"/>
    <w:rsid w:val="002738B5"/>
    <w:rsid w:val="002747AF"/>
    <w:rsid w:val="00280ACC"/>
    <w:rsid w:val="00284B9E"/>
    <w:rsid w:val="0028763D"/>
    <w:rsid w:val="00291B1F"/>
    <w:rsid w:val="0029210B"/>
    <w:rsid w:val="00293517"/>
    <w:rsid w:val="002A1B59"/>
    <w:rsid w:val="002A5684"/>
    <w:rsid w:val="002A6B79"/>
    <w:rsid w:val="002B2BE5"/>
    <w:rsid w:val="002B3693"/>
    <w:rsid w:val="002B6F93"/>
    <w:rsid w:val="002C107A"/>
    <w:rsid w:val="002C2B09"/>
    <w:rsid w:val="002C65E1"/>
    <w:rsid w:val="002C6810"/>
    <w:rsid w:val="002C72E5"/>
    <w:rsid w:val="002D1077"/>
    <w:rsid w:val="002D2EFE"/>
    <w:rsid w:val="002D6F77"/>
    <w:rsid w:val="002E0B68"/>
    <w:rsid w:val="002E1115"/>
    <w:rsid w:val="002E2514"/>
    <w:rsid w:val="002E4A9E"/>
    <w:rsid w:val="002E6F83"/>
    <w:rsid w:val="002F2326"/>
    <w:rsid w:val="002F5B55"/>
    <w:rsid w:val="0030230F"/>
    <w:rsid w:val="00302701"/>
    <w:rsid w:val="00302ECE"/>
    <w:rsid w:val="0030702C"/>
    <w:rsid w:val="003109D8"/>
    <w:rsid w:val="00320689"/>
    <w:rsid w:val="003242D2"/>
    <w:rsid w:val="003249E1"/>
    <w:rsid w:val="00324CCC"/>
    <w:rsid w:val="00330275"/>
    <w:rsid w:val="003313A7"/>
    <w:rsid w:val="00334723"/>
    <w:rsid w:val="0033694B"/>
    <w:rsid w:val="003416D4"/>
    <w:rsid w:val="0034303E"/>
    <w:rsid w:val="00346F18"/>
    <w:rsid w:val="003529C3"/>
    <w:rsid w:val="00354642"/>
    <w:rsid w:val="00356D1A"/>
    <w:rsid w:val="003631E9"/>
    <w:rsid w:val="00363CD8"/>
    <w:rsid w:val="00365D39"/>
    <w:rsid w:val="00366DA9"/>
    <w:rsid w:val="003708FE"/>
    <w:rsid w:val="00375624"/>
    <w:rsid w:val="003758F2"/>
    <w:rsid w:val="00376B3A"/>
    <w:rsid w:val="00382A9E"/>
    <w:rsid w:val="00383D46"/>
    <w:rsid w:val="00384202"/>
    <w:rsid w:val="00384B83"/>
    <w:rsid w:val="00384D10"/>
    <w:rsid w:val="00385335"/>
    <w:rsid w:val="003906D3"/>
    <w:rsid w:val="003921E8"/>
    <w:rsid w:val="0039617C"/>
    <w:rsid w:val="003A04BF"/>
    <w:rsid w:val="003A6265"/>
    <w:rsid w:val="003A6DF2"/>
    <w:rsid w:val="003A765C"/>
    <w:rsid w:val="003B16FB"/>
    <w:rsid w:val="003B19EA"/>
    <w:rsid w:val="003B316A"/>
    <w:rsid w:val="003B4D0A"/>
    <w:rsid w:val="003B5F4E"/>
    <w:rsid w:val="003B69B4"/>
    <w:rsid w:val="003B6D71"/>
    <w:rsid w:val="003C3605"/>
    <w:rsid w:val="003C478D"/>
    <w:rsid w:val="003C5390"/>
    <w:rsid w:val="003C54B4"/>
    <w:rsid w:val="003C739A"/>
    <w:rsid w:val="003C7631"/>
    <w:rsid w:val="003D06C9"/>
    <w:rsid w:val="003D370A"/>
    <w:rsid w:val="003D4881"/>
    <w:rsid w:val="003D566D"/>
    <w:rsid w:val="003D75C3"/>
    <w:rsid w:val="003E3DB1"/>
    <w:rsid w:val="003E5546"/>
    <w:rsid w:val="003E588D"/>
    <w:rsid w:val="003E58FB"/>
    <w:rsid w:val="003E6EDD"/>
    <w:rsid w:val="003E70A9"/>
    <w:rsid w:val="003E70AB"/>
    <w:rsid w:val="003F171B"/>
    <w:rsid w:val="003F607F"/>
    <w:rsid w:val="00400812"/>
    <w:rsid w:val="00403D26"/>
    <w:rsid w:val="00406642"/>
    <w:rsid w:val="00410E96"/>
    <w:rsid w:val="00415D2F"/>
    <w:rsid w:val="00420237"/>
    <w:rsid w:val="00425090"/>
    <w:rsid w:val="00427840"/>
    <w:rsid w:val="004315CA"/>
    <w:rsid w:val="0043205E"/>
    <w:rsid w:val="00433B0E"/>
    <w:rsid w:val="004354C7"/>
    <w:rsid w:val="0043735B"/>
    <w:rsid w:val="00440E5A"/>
    <w:rsid w:val="004426AF"/>
    <w:rsid w:val="00443008"/>
    <w:rsid w:val="00443189"/>
    <w:rsid w:val="00444753"/>
    <w:rsid w:val="00450A7E"/>
    <w:rsid w:val="00454737"/>
    <w:rsid w:val="00455829"/>
    <w:rsid w:val="0046034E"/>
    <w:rsid w:val="004637F8"/>
    <w:rsid w:val="00463CAC"/>
    <w:rsid w:val="004642C4"/>
    <w:rsid w:val="00465355"/>
    <w:rsid w:val="00465C7C"/>
    <w:rsid w:val="00467DDB"/>
    <w:rsid w:val="00474656"/>
    <w:rsid w:val="00480543"/>
    <w:rsid w:val="00480DEC"/>
    <w:rsid w:val="00481064"/>
    <w:rsid w:val="00481820"/>
    <w:rsid w:val="00484DA1"/>
    <w:rsid w:val="00487D23"/>
    <w:rsid w:val="00490374"/>
    <w:rsid w:val="0049045E"/>
    <w:rsid w:val="00493F5A"/>
    <w:rsid w:val="0049622C"/>
    <w:rsid w:val="004965B8"/>
    <w:rsid w:val="004968E3"/>
    <w:rsid w:val="00496E70"/>
    <w:rsid w:val="004A0E37"/>
    <w:rsid w:val="004A1005"/>
    <w:rsid w:val="004A1359"/>
    <w:rsid w:val="004A2794"/>
    <w:rsid w:val="004A554D"/>
    <w:rsid w:val="004A7E39"/>
    <w:rsid w:val="004B0FA6"/>
    <w:rsid w:val="004B185B"/>
    <w:rsid w:val="004B28CE"/>
    <w:rsid w:val="004B5906"/>
    <w:rsid w:val="004C6012"/>
    <w:rsid w:val="004D0164"/>
    <w:rsid w:val="004D3C71"/>
    <w:rsid w:val="004D4041"/>
    <w:rsid w:val="004D613C"/>
    <w:rsid w:val="004D7CC4"/>
    <w:rsid w:val="004E1223"/>
    <w:rsid w:val="004E27FF"/>
    <w:rsid w:val="004E6250"/>
    <w:rsid w:val="004E6E12"/>
    <w:rsid w:val="004E7203"/>
    <w:rsid w:val="004E7966"/>
    <w:rsid w:val="004F2C76"/>
    <w:rsid w:val="004F5547"/>
    <w:rsid w:val="004F72C7"/>
    <w:rsid w:val="00502757"/>
    <w:rsid w:val="00514B9F"/>
    <w:rsid w:val="00516B26"/>
    <w:rsid w:val="0052000C"/>
    <w:rsid w:val="00523C3E"/>
    <w:rsid w:val="005250C7"/>
    <w:rsid w:val="005277A7"/>
    <w:rsid w:val="005302D0"/>
    <w:rsid w:val="005359E5"/>
    <w:rsid w:val="00536681"/>
    <w:rsid w:val="00537448"/>
    <w:rsid w:val="00540640"/>
    <w:rsid w:val="0054089B"/>
    <w:rsid w:val="005438D8"/>
    <w:rsid w:val="00547229"/>
    <w:rsid w:val="00551AFD"/>
    <w:rsid w:val="005545B7"/>
    <w:rsid w:val="005665FF"/>
    <w:rsid w:val="005726C7"/>
    <w:rsid w:val="0057273B"/>
    <w:rsid w:val="00573EA9"/>
    <w:rsid w:val="00576374"/>
    <w:rsid w:val="0057659C"/>
    <w:rsid w:val="00577AD8"/>
    <w:rsid w:val="00580045"/>
    <w:rsid w:val="00580FB1"/>
    <w:rsid w:val="00581A55"/>
    <w:rsid w:val="00582D0A"/>
    <w:rsid w:val="005831A7"/>
    <w:rsid w:val="0058556B"/>
    <w:rsid w:val="00591F71"/>
    <w:rsid w:val="0059362C"/>
    <w:rsid w:val="005949BD"/>
    <w:rsid w:val="00596DC0"/>
    <w:rsid w:val="005978E8"/>
    <w:rsid w:val="00597B39"/>
    <w:rsid w:val="005A2507"/>
    <w:rsid w:val="005B14C4"/>
    <w:rsid w:val="005B24D1"/>
    <w:rsid w:val="005B25FC"/>
    <w:rsid w:val="005B6A81"/>
    <w:rsid w:val="005C0ACC"/>
    <w:rsid w:val="005C1C45"/>
    <w:rsid w:val="005C1CE3"/>
    <w:rsid w:val="005C1D82"/>
    <w:rsid w:val="005C7F8D"/>
    <w:rsid w:val="005D059A"/>
    <w:rsid w:val="005D09C6"/>
    <w:rsid w:val="005D45FE"/>
    <w:rsid w:val="005D650F"/>
    <w:rsid w:val="005D666F"/>
    <w:rsid w:val="005D6D47"/>
    <w:rsid w:val="005E288D"/>
    <w:rsid w:val="005F108B"/>
    <w:rsid w:val="005F4A88"/>
    <w:rsid w:val="005F5A2D"/>
    <w:rsid w:val="005F5D8F"/>
    <w:rsid w:val="005F773F"/>
    <w:rsid w:val="005F7CF5"/>
    <w:rsid w:val="00601A81"/>
    <w:rsid w:val="0060415B"/>
    <w:rsid w:val="00604DD7"/>
    <w:rsid w:val="006075A6"/>
    <w:rsid w:val="00611454"/>
    <w:rsid w:val="006166E0"/>
    <w:rsid w:val="00616CD4"/>
    <w:rsid w:val="006170FB"/>
    <w:rsid w:val="00622524"/>
    <w:rsid w:val="00622B92"/>
    <w:rsid w:val="00624FB7"/>
    <w:rsid w:val="00627030"/>
    <w:rsid w:val="006277F4"/>
    <w:rsid w:val="0063283B"/>
    <w:rsid w:val="006348D3"/>
    <w:rsid w:val="0064047D"/>
    <w:rsid w:val="006407CC"/>
    <w:rsid w:val="0064087B"/>
    <w:rsid w:val="0064198D"/>
    <w:rsid w:val="0064769B"/>
    <w:rsid w:val="006528EF"/>
    <w:rsid w:val="00657252"/>
    <w:rsid w:val="00657EA6"/>
    <w:rsid w:val="006625EB"/>
    <w:rsid w:val="00670AB9"/>
    <w:rsid w:val="006720AB"/>
    <w:rsid w:val="00672BE6"/>
    <w:rsid w:val="006757A6"/>
    <w:rsid w:val="00677089"/>
    <w:rsid w:val="0068106B"/>
    <w:rsid w:val="00682568"/>
    <w:rsid w:val="00683130"/>
    <w:rsid w:val="00685CA3"/>
    <w:rsid w:val="00694945"/>
    <w:rsid w:val="00695DCC"/>
    <w:rsid w:val="00697BFE"/>
    <w:rsid w:val="006A2286"/>
    <w:rsid w:val="006A22C1"/>
    <w:rsid w:val="006A2C42"/>
    <w:rsid w:val="006A5822"/>
    <w:rsid w:val="006A7A1F"/>
    <w:rsid w:val="006B35C1"/>
    <w:rsid w:val="006B5081"/>
    <w:rsid w:val="006B556C"/>
    <w:rsid w:val="006B73C2"/>
    <w:rsid w:val="006C006B"/>
    <w:rsid w:val="006D20F3"/>
    <w:rsid w:val="006D3878"/>
    <w:rsid w:val="006D5A6F"/>
    <w:rsid w:val="006E0DF9"/>
    <w:rsid w:val="006E1363"/>
    <w:rsid w:val="006E31B6"/>
    <w:rsid w:val="006E3EC6"/>
    <w:rsid w:val="006E6C5E"/>
    <w:rsid w:val="006F12BC"/>
    <w:rsid w:val="006F29C1"/>
    <w:rsid w:val="006F4060"/>
    <w:rsid w:val="006F42F9"/>
    <w:rsid w:val="006F4622"/>
    <w:rsid w:val="006F5CCF"/>
    <w:rsid w:val="006F607C"/>
    <w:rsid w:val="006F7AC3"/>
    <w:rsid w:val="0070061D"/>
    <w:rsid w:val="00703C5E"/>
    <w:rsid w:val="00705D79"/>
    <w:rsid w:val="00706ECD"/>
    <w:rsid w:val="00710F30"/>
    <w:rsid w:val="00717BE1"/>
    <w:rsid w:val="007203E4"/>
    <w:rsid w:val="00724F91"/>
    <w:rsid w:val="00732F46"/>
    <w:rsid w:val="00734512"/>
    <w:rsid w:val="00741BB4"/>
    <w:rsid w:val="0074425C"/>
    <w:rsid w:val="007450F1"/>
    <w:rsid w:val="0075470D"/>
    <w:rsid w:val="0075606E"/>
    <w:rsid w:val="00757F28"/>
    <w:rsid w:val="00763107"/>
    <w:rsid w:val="00765CDB"/>
    <w:rsid w:val="00766CC1"/>
    <w:rsid w:val="00780FA9"/>
    <w:rsid w:val="00781A5A"/>
    <w:rsid w:val="0078488A"/>
    <w:rsid w:val="007851F8"/>
    <w:rsid w:val="00786E44"/>
    <w:rsid w:val="007870E6"/>
    <w:rsid w:val="00787206"/>
    <w:rsid w:val="00791DCC"/>
    <w:rsid w:val="0079295D"/>
    <w:rsid w:val="007A0C46"/>
    <w:rsid w:val="007A0D91"/>
    <w:rsid w:val="007A4837"/>
    <w:rsid w:val="007A4A41"/>
    <w:rsid w:val="007A6680"/>
    <w:rsid w:val="007A7F70"/>
    <w:rsid w:val="007B2354"/>
    <w:rsid w:val="007B2E46"/>
    <w:rsid w:val="007B363A"/>
    <w:rsid w:val="007C1D3D"/>
    <w:rsid w:val="007C3E8D"/>
    <w:rsid w:val="007C6F07"/>
    <w:rsid w:val="007D1B2B"/>
    <w:rsid w:val="007D3E06"/>
    <w:rsid w:val="007D5143"/>
    <w:rsid w:val="007D7A57"/>
    <w:rsid w:val="007E02B6"/>
    <w:rsid w:val="007E6A5C"/>
    <w:rsid w:val="007E7354"/>
    <w:rsid w:val="007E760F"/>
    <w:rsid w:val="007F0632"/>
    <w:rsid w:val="007F2365"/>
    <w:rsid w:val="007F4A78"/>
    <w:rsid w:val="007F4E09"/>
    <w:rsid w:val="00801555"/>
    <w:rsid w:val="0080166C"/>
    <w:rsid w:val="00804C21"/>
    <w:rsid w:val="008116F3"/>
    <w:rsid w:val="00811AC1"/>
    <w:rsid w:val="00811F88"/>
    <w:rsid w:val="00816AF1"/>
    <w:rsid w:val="00817509"/>
    <w:rsid w:val="008201F4"/>
    <w:rsid w:val="00820895"/>
    <w:rsid w:val="008215C5"/>
    <w:rsid w:val="0082307C"/>
    <w:rsid w:val="0082357C"/>
    <w:rsid w:val="00834374"/>
    <w:rsid w:val="0083491D"/>
    <w:rsid w:val="00834D7F"/>
    <w:rsid w:val="00842053"/>
    <w:rsid w:val="00842E50"/>
    <w:rsid w:val="00850144"/>
    <w:rsid w:val="00855080"/>
    <w:rsid w:val="00857DC7"/>
    <w:rsid w:val="00860C61"/>
    <w:rsid w:val="008641EC"/>
    <w:rsid w:val="00865A8B"/>
    <w:rsid w:val="008660D3"/>
    <w:rsid w:val="008701C3"/>
    <w:rsid w:val="00870494"/>
    <w:rsid w:val="008728FE"/>
    <w:rsid w:val="00873D38"/>
    <w:rsid w:val="00875291"/>
    <w:rsid w:val="00875CD6"/>
    <w:rsid w:val="00876BF1"/>
    <w:rsid w:val="00880C4B"/>
    <w:rsid w:val="0088531D"/>
    <w:rsid w:val="00891C5E"/>
    <w:rsid w:val="008931A9"/>
    <w:rsid w:val="0089612F"/>
    <w:rsid w:val="008A1218"/>
    <w:rsid w:val="008A731E"/>
    <w:rsid w:val="008B02C8"/>
    <w:rsid w:val="008B1110"/>
    <w:rsid w:val="008B1796"/>
    <w:rsid w:val="008B1D96"/>
    <w:rsid w:val="008B1DE1"/>
    <w:rsid w:val="008B3E08"/>
    <w:rsid w:val="008B3E3F"/>
    <w:rsid w:val="008B49E6"/>
    <w:rsid w:val="008B61A6"/>
    <w:rsid w:val="008B622B"/>
    <w:rsid w:val="008C7932"/>
    <w:rsid w:val="008C7B1A"/>
    <w:rsid w:val="008D0BCE"/>
    <w:rsid w:val="008D356C"/>
    <w:rsid w:val="008E3D2A"/>
    <w:rsid w:val="008E40E1"/>
    <w:rsid w:val="008E7656"/>
    <w:rsid w:val="008E77D6"/>
    <w:rsid w:val="008F097B"/>
    <w:rsid w:val="008F1A88"/>
    <w:rsid w:val="008F3278"/>
    <w:rsid w:val="008F4D6A"/>
    <w:rsid w:val="00902142"/>
    <w:rsid w:val="00902DD4"/>
    <w:rsid w:val="009044BC"/>
    <w:rsid w:val="00905B3C"/>
    <w:rsid w:val="00906938"/>
    <w:rsid w:val="00910295"/>
    <w:rsid w:val="00912335"/>
    <w:rsid w:val="00914746"/>
    <w:rsid w:val="009170AB"/>
    <w:rsid w:val="00917AAC"/>
    <w:rsid w:val="0092159F"/>
    <w:rsid w:val="00922390"/>
    <w:rsid w:val="00923DF3"/>
    <w:rsid w:val="0092778D"/>
    <w:rsid w:val="0093141C"/>
    <w:rsid w:val="00934047"/>
    <w:rsid w:val="009422E6"/>
    <w:rsid w:val="00953507"/>
    <w:rsid w:val="0095415D"/>
    <w:rsid w:val="009572C8"/>
    <w:rsid w:val="00963023"/>
    <w:rsid w:val="00970649"/>
    <w:rsid w:val="00976F35"/>
    <w:rsid w:val="00977119"/>
    <w:rsid w:val="009818B1"/>
    <w:rsid w:val="00982F6D"/>
    <w:rsid w:val="00983FC5"/>
    <w:rsid w:val="00984B9B"/>
    <w:rsid w:val="0098517F"/>
    <w:rsid w:val="00990A18"/>
    <w:rsid w:val="009912CB"/>
    <w:rsid w:val="00992438"/>
    <w:rsid w:val="00993DE7"/>
    <w:rsid w:val="009961DE"/>
    <w:rsid w:val="00997352"/>
    <w:rsid w:val="009A1A2D"/>
    <w:rsid w:val="009A2136"/>
    <w:rsid w:val="009A2C70"/>
    <w:rsid w:val="009A388C"/>
    <w:rsid w:val="009A39CF"/>
    <w:rsid w:val="009B07C4"/>
    <w:rsid w:val="009B5747"/>
    <w:rsid w:val="009C0061"/>
    <w:rsid w:val="009C049E"/>
    <w:rsid w:val="009C134B"/>
    <w:rsid w:val="009C3E96"/>
    <w:rsid w:val="009D10D1"/>
    <w:rsid w:val="009D19A8"/>
    <w:rsid w:val="009D1A11"/>
    <w:rsid w:val="009D21B2"/>
    <w:rsid w:val="009D2C19"/>
    <w:rsid w:val="009D6861"/>
    <w:rsid w:val="009E1975"/>
    <w:rsid w:val="009E2BED"/>
    <w:rsid w:val="009E689A"/>
    <w:rsid w:val="009F12C9"/>
    <w:rsid w:val="009F2504"/>
    <w:rsid w:val="009F35B2"/>
    <w:rsid w:val="009F534B"/>
    <w:rsid w:val="009F6DD9"/>
    <w:rsid w:val="00A02041"/>
    <w:rsid w:val="00A07D3D"/>
    <w:rsid w:val="00A1484E"/>
    <w:rsid w:val="00A20DD2"/>
    <w:rsid w:val="00A212F5"/>
    <w:rsid w:val="00A22ADC"/>
    <w:rsid w:val="00A238AE"/>
    <w:rsid w:val="00A24C28"/>
    <w:rsid w:val="00A2584E"/>
    <w:rsid w:val="00A26B1D"/>
    <w:rsid w:val="00A27384"/>
    <w:rsid w:val="00A31FA4"/>
    <w:rsid w:val="00A32EF7"/>
    <w:rsid w:val="00A33CA6"/>
    <w:rsid w:val="00A344CD"/>
    <w:rsid w:val="00A36122"/>
    <w:rsid w:val="00A43DD5"/>
    <w:rsid w:val="00A44DA9"/>
    <w:rsid w:val="00A471B3"/>
    <w:rsid w:val="00A47EA1"/>
    <w:rsid w:val="00A50B82"/>
    <w:rsid w:val="00A50CFC"/>
    <w:rsid w:val="00A54866"/>
    <w:rsid w:val="00A57009"/>
    <w:rsid w:val="00A62344"/>
    <w:rsid w:val="00A66465"/>
    <w:rsid w:val="00A6656C"/>
    <w:rsid w:val="00A669A1"/>
    <w:rsid w:val="00A721D5"/>
    <w:rsid w:val="00A83DED"/>
    <w:rsid w:val="00A87463"/>
    <w:rsid w:val="00A92283"/>
    <w:rsid w:val="00A934DC"/>
    <w:rsid w:val="00A936C6"/>
    <w:rsid w:val="00A9415A"/>
    <w:rsid w:val="00A9523A"/>
    <w:rsid w:val="00A96DB7"/>
    <w:rsid w:val="00AA6A45"/>
    <w:rsid w:val="00AB1077"/>
    <w:rsid w:val="00AB1498"/>
    <w:rsid w:val="00AC0C44"/>
    <w:rsid w:val="00AD1426"/>
    <w:rsid w:val="00AD2A77"/>
    <w:rsid w:val="00AD3E70"/>
    <w:rsid w:val="00AE1114"/>
    <w:rsid w:val="00AE4A6D"/>
    <w:rsid w:val="00AE7EC3"/>
    <w:rsid w:val="00AF00B6"/>
    <w:rsid w:val="00AF0F8E"/>
    <w:rsid w:val="00B00F6E"/>
    <w:rsid w:val="00B041F7"/>
    <w:rsid w:val="00B045CC"/>
    <w:rsid w:val="00B13CD0"/>
    <w:rsid w:val="00B15D40"/>
    <w:rsid w:val="00B1653E"/>
    <w:rsid w:val="00B17AE9"/>
    <w:rsid w:val="00B21587"/>
    <w:rsid w:val="00B23450"/>
    <w:rsid w:val="00B2554B"/>
    <w:rsid w:val="00B333B0"/>
    <w:rsid w:val="00B33A8B"/>
    <w:rsid w:val="00B33C60"/>
    <w:rsid w:val="00B35EE9"/>
    <w:rsid w:val="00B3760A"/>
    <w:rsid w:val="00B40313"/>
    <w:rsid w:val="00B40614"/>
    <w:rsid w:val="00B43289"/>
    <w:rsid w:val="00B437A7"/>
    <w:rsid w:val="00B43981"/>
    <w:rsid w:val="00B445AB"/>
    <w:rsid w:val="00B464B5"/>
    <w:rsid w:val="00B47395"/>
    <w:rsid w:val="00B47C25"/>
    <w:rsid w:val="00B518B3"/>
    <w:rsid w:val="00B56EFD"/>
    <w:rsid w:val="00B60F8E"/>
    <w:rsid w:val="00B64B7E"/>
    <w:rsid w:val="00B64F8F"/>
    <w:rsid w:val="00B66AF8"/>
    <w:rsid w:val="00B67579"/>
    <w:rsid w:val="00B67DCD"/>
    <w:rsid w:val="00B7074C"/>
    <w:rsid w:val="00B720D1"/>
    <w:rsid w:val="00B729FA"/>
    <w:rsid w:val="00B73165"/>
    <w:rsid w:val="00B74690"/>
    <w:rsid w:val="00B81D95"/>
    <w:rsid w:val="00B82806"/>
    <w:rsid w:val="00B832B4"/>
    <w:rsid w:val="00B846BC"/>
    <w:rsid w:val="00B84D30"/>
    <w:rsid w:val="00B8695E"/>
    <w:rsid w:val="00B94FAD"/>
    <w:rsid w:val="00B96D50"/>
    <w:rsid w:val="00B977DB"/>
    <w:rsid w:val="00BA0747"/>
    <w:rsid w:val="00BA124F"/>
    <w:rsid w:val="00BA1511"/>
    <w:rsid w:val="00BA4141"/>
    <w:rsid w:val="00BA4E87"/>
    <w:rsid w:val="00BA73B7"/>
    <w:rsid w:val="00BB1213"/>
    <w:rsid w:val="00BB23C4"/>
    <w:rsid w:val="00BB36D9"/>
    <w:rsid w:val="00BB7076"/>
    <w:rsid w:val="00BC01AB"/>
    <w:rsid w:val="00BC0966"/>
    <w:rsid w:val="00BC1F3D"/>
    <w:rsid w:val="00BC7112"/>
    <w:rsid w:val="00BD192C"/>
    <w:rsid w:val="00BD2B06"/>
    <w:rsid w:val="00BD357C"/>
    <w:rsid w:val="00BD4B49"/>
    <w:rsid w:val="00BE2581"/>
    <w:rsid w:val="00BE40C1"/>
    <w:rsid w:val="00BE6B6E"/>
    <w:rsid w:val="00BE6F0E"/>
    <w:rsid w:val="00BE7940"/>
    <w:rsid w:val="00BF113E"/>
    <w:rsid w:val="00BF16DB"/>
    <w:rsid w:val="00BF626C"/>
    <w:rsid w:val="00C00856"/>
    <w:rsid w:val="00C01221"/>
    <w:rsid w:val="00C01800"/>
    <w:rsid w:val="00C05026"/>
    <w:rsid w:val="00C1198F"/>
    <w:rsid w:val="00C14AE7"/>
    <w:rsid w:val="00C1683E"/>
    <w:rsid w:val="00C224CD"/>
    <w:rsid w:val="00C226A8"/>
    <w:rsid w:val="00C22CDC"/>
    <w:rsid w:val="00C24301"/>
    <w:rsid w:val="00C26E87"/>
    <w:rsid w:val="00C310C1"/>
    <w:rsid w:val="00C31AB8"/>
    <w:rsid w:val="00C326AE"/>
    <w:rsid w:val="00C34708"/>
    <w:rsid w:val="00C34DB0"/>
    <w:rsid w:val="00C40249"/>
    <w:rsid w:val="00C43CDE"/>
    <w:rsid w:val="00C460C8"/>
    <w:rsid w:val="00C477CA"/>
    <w:rsid w:val="00C55F0D"/>
    <w:rsid w:val="00C6089C"/>
    <w:rsid w:val="00C6499F"/>
    <w:rsid w:val="00C70027"/>
    <w:rsid w:val="00C7010E"/>
    <w:rsid w:val="00C754E0"/>
    <w:rsid w:val="00C770B2"/>
    <w:rsid w:val="00C80F2F"/>
    <w:rsid w:val="00C8119A"/>
    <w:rsid w:val="00C81AAA"/>
    <w:rsid w:val="00C81D82"/>
    <w:rsid w:val="00C82AC0"/>
    <w:rsid w:val="00C8508B"/>
    <w:rsid w:val="00C874A5"/>
    <w:rsid w:val="00C918FA"/>
    <w:rsid w:val="00C91AA3"/>
    <w:rsid w:val="00C943E9"/>
    <w:rsid w:val="00C94E77"/>
    <w:rsid w:val="00C97F59"/>
    <w:rsid w:val="00CA5D00"/>
    <w:rsid w:val="00CA61DF"/>
    <w:rsid w:val="00CB16C6"/>
    <w:rsid w:val="00CB4823"/>
    <w:rsid w:val="00CB4EEA"/>
    <w:rsid w:val="00CB6954"/>
    <w:rsid w:val="00CB7D3C"/>
    <w:rsid w:val="00CC1818"/>
    <w:rsid w:val="00CC3980"/>
    <w:rsid w:val="00CC6845"/>
    <w:rsid w:val="00CD5233"/>
    <w:rsid w:val="00CE4786"/>
    <w:rsid w:val="00CE59BF"/>
    <w:rsid w:val="00CE6C95"/>
    <w:rsid w:val="00CE7693"/>
    <w:rsid w:val="00CF142B"/>
    <w:rsid w:val="00D035ED"/>
    <w:rsid w:val="00D04C15"/>
    <w:rsid w:val="00D115DA"/>
    <w:rsid w:val="00D13EA9"/>
    <w:rsid w:val="00D15C09"/>
    <w:rsid w:val="00D17D01"/>
    <w:rsid w:val="00D2338E"/>
    <w:rsid w:val="00D23FC2"/>
    <w:rsid w:val="00D24E47"/>
    <w:rsid w:val="00D27FE5"/>
    <w:rsid w:val="00D30F99"/>
    <w:rsid w:val="00D33E52"/>
    <w:rsid w:val="00D348A9"/>
    <w:rsid w:val="00D34EFD"/>
    <w:rsid w:val="00D37260"/>
    <w:rsid w:val="00D37DB4"/>
    <w:rsid w:val="00D41005"/>
    <w:rsid w:val="00D435F4"/>
    <w:rsid w:val="00D4494D"/>
    <w:rsid w:val="00D4521A"/>
    <w:rsid w:val="00D46A87"/>
    <w:rsid w:val="00D4731C"/>
    <w:rsid w:val="00D477C6"/>
    <w:rsid w:val="00D51EAD"/>
    <w:rsid w:val="00D537FF"/>
    <w:rsid w:val="00D56405"/>
    <w:rsid w:val="00D6309F"/>
    <w:rsid w:val="00D72575"/>
    <w:rsid w:val="00D74619"/>
    <w:rsid w:val="00D756A8"/>
    <w:rsid w:val="00D76D32"/>
    <w:rsid w:val="00D9037F"/>
    <w:rsid w:val="00D916A5"/>
    <w:rsid w:val="00DA5B8A"/>
    <w:rsid w:val="00DB2CB4"/>
    <w:rsid w:val="00DB4EC5"/>
    <w:rsid w:val="00DB68FA"/>
    <w:rsid w:val="00DC12E5"/>
    <w:rsid w:val="00DC7909"/>
    <w:rsid w:val="00DD513A"/>
    <w:rsid w:val="00DD6B50"/>
    <w:rsid w:val="00DD738F"/>
    <w:rsid w:val="00DD7ACD"/>
    <w:rsid w:val="00DE09D0"/>
    <w:rsid w:val="00DE1F0C"/>
    <w:rsid w:val="00DE24B9"/>
    <w:rsid w:val="00DE477A"/>
    <w:rsid w:val="00DE574D"/>
    <w:rsid w:val="00DE5E8D"/>
    <w:rsid w:val="00DE7808"/>
    <w:rsid w:val="00DF3EDB"/>
    <w:rsid w:val="00DF4AFA"/>
    <w:rsid w:val="00DF50C4"/>
    <w:rsid w:val="00DF5922"/>
    <w:rsid w:val="00DF6891"/>
    <w:rsid w:val="00DF6F88"/>
    <w:rsid w:val="00DF7084"/>
    <w:rsid w:val="00E00FEC"/>
    <w:rsid w:val="00E07396"/>
    <w:rsid w:val="00E078DF"/>
    <w:rsid w:val="00E07CC6"/>
    <w:rsid w:val="00E10CED"/>
    <w:rsid w:val="00E12C47"/>
    <w:rsid w:val="00E161D8"/>
    <w:rsid w:val="00E214BA"/>
    <w:rsid w:val="00E217C7"/>
    <w:rsid w:val="00E2372E"/>
    <w:rsid w:val="00E24673"/>
    <w:rsid w:val="00E246F0"/>
    <w:rsid w:val="00E27421"/>
    <w:rsid w:val="00E32D48"/>
    <w:rsid w:val="00E32EAB"/>
    <w:rsid w:val="00E35664"/>
    <w:rsid w:val="00E36C64"/>
    <w:rsid w:val="00E452D0"/>
    <w:rsid w:val="00E47362"/>
    <w:rsid w:val="00E513BE"/>
    <w:rsid w:val="00E55FBC"/>
    <w:rsid w:val="00E565F3"/>
    <w:rsid w:val="00E56DFA"/>
    <w:rsid w:val="00E60EE9"/>
    <w:rsid w:val="00E6551E"/>
    <w:rsid w:val="00E6634E"/>
    <w:rsid w:val="00E6758C"/>
    <w:rsid w:val="00E6793F"/>
    <w:rsid w:val="00E72D97"/>
    <w:rsid w:val="00E777AC"/>
    <w:rsid w:val="00E77CC0"/>
    <w:rsid w:val="00E81C86"/>
    <w:rsid w:val="00E824B0"/>
    <w:rsid w:val="00E8440D"/>
    <w:rsid w:val="00E912C1"/>
    <w:rsid w:val="00E91827"/>
    <w:rsid w:val="00E960EA"/>
    <w:rsid w:val="00EA35B1"/>
    <w:rsid w:val="00EA3A1A"/>
    <w:rsid w:val="00EB1815"/>
    <w:rsid w:val="00EB22A2"/>
    <w:rsid w:val="00EB26C7"/>
    <w:rsid w:val="00EB2987"/>
    <w:rsid w:val="00EB46C0"/>
    <w:rsid w:val="00EB4A73"/>
    <w:rsid w:val="00EC0099"/>
    <w:rsid w:val="00EC4FD1"/>
    <w:rsid w:val="00EC5684"/>
    <w:rsid w:val="00EC60F0"/>
    <w:rsid w:val="00ED1A5E"/>
    <w:rsid w:val="00ED1F93"/>
    <w:rsid w:val="00ED2B9E"/>
    <w:rsid w:val="00ED690F"/>
    <w:rsid w:val="00EE04FD"/>
    <w:rsid w:val="00EE05C2"/>
    <w:rsid w:val="00EE3695"/>
    <w:rsid w:val="00EE72E4"/>
    <w:rsid w:val="00EF0AB5"/>
    <w:rsid w:val="00EF1050"/>
    <w:rsid w:val="00EF1E01"/>
    <w:rsid w:val="00EF4A5E"/>
    <w:rsid w:val="00EF5D33"/>
    <w:rsid w:val="00F00703"/>
    <w:rsid w:val="00F158D0"/>
    <w:rsid w:val="00F23B05"/>
    <w:rsid w:val="00F23F60"/>
    <w:rsid w:val="00F264A3"/>
    <w:rsid w:val="00F26997"/>
    <w:rsid w:val="00F27863"/>
    <w:rsid w:val="00F3681D"/>
    <w:rsid w:val="00F43F0C"/>
    <w:rsid w:val="00F44CA5"/>
    <w:rsid w:val="00F470DF"/>
    <w:rsid w:val="00F523F9"/>
    <w:rsid w:val="00F55BF5"/>
    <w:rsid w:val="00F628EF"/>
    <w:rsid w:val="00F62AF2"/>
    <w:rsid w:val="00F639C0"/>
    <w:rsid w:val="00F66D2C"/>
    <w:rsid w:val="00F716A2"/>
    <w:rsid w:val="00F73A6F"/>
    <w:rsid w:val="00F7424A"/>
    <w:rsid w:val="00F76109"/>
    <w:rsid w:val="00F812FE"/>
    <w:rsid w:val="00F8177F"/>
    <w:rsid w:val="00F82D1B"/>
    <w:rsid w:val="00F838F3"/>
    <w:rsid w:val="00F85F50"/>
    <w:rsid w:val="00F907C0"/>
    <w:rsid w:val="00F9520F"/>
    <w:rsid w:val="00F95242"/>
    <w:rsid w:val="00F9782B"/>
    <w:rsid w:val="00FA06D8"/>
    <w:rsid w:val="00FA5D8C"/>
    <w:rsid w:val="00FA72A0"/>
    <w:rsid w:val="00FB2FF1"/>
    <w:rsid w:val="00FB53EF"/>
    <w:rsid w:val="00FB57AE"/>
    <w:rsid w:val="00FC1445"/>
    <w:rsid w:val="00FC2465"/>
    <w:rsid w:val="00FC4ECC"/>
    <w:rsid w:val="00FC5257"/>
    <w:rsid w:val="00FC71BD"/>
    <w:rsid w:val="00FC76AB"/>
    <w:rsid w:val="00FD261F"/>
    <w:rsid w:val="00FD3D94"/>
    <w:rsid w:val="00FD4D2E"/>
    <w:rsid w:val="00FD53D5"/>
    <w:rsid w:val="00FD6083"/>
    <w:rsid w:val="00FE1F2B"/>
    <w:rsid w:val="00FE4A3C"/>
    <w:rsid w:val="00FE4AB8"/>
    <w:rsid w:val="00FE6E32"/>
    <w:rsid w:val="00FF1E2C"/>
    <w:rsid w:val="00FF4B89"/>
    <w:rsid w:val="00FF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BFDA"/>
  <w14:defaultImageDpi w14:val="32767"/>
  <w15:chartTrackingRefBased/>
  <w15:docId w15:val="{8C592BD9-C44D-C241-8A28-289679A1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780FA9"/>
    <w:rPr>
      <w:rFonts w:ascii="Times New Roman" w:eastAsia="Times New Roman" w:hAnsi="Times New Roman"/>
      <w:lang w:val="fr-CA"/>
    </w:rPr>
  </w:style>
  <w:style w:type="paragraph" w:styleId="1">
    <w:name w:val="heading 1"/>
    <w:basedOn w:val="a0"/>
    <w:next w:val="a"/>
    <w:link w:val="10"/>
    <w:uiPriority w:val="9"/>
    <w:qFormat/>
    <w:rsid w:val="00EE72E4"/>
    <w:pPr>
      <w:numPr>
        <w:numId w:val="2"/>
      </w:numPr>
      <w:outlineLvl w:val="0"/>
    </w:pPr>
    <w:rPr>
      <w:b/>
      <w:color w:val="000000" w:themeColor="text1"/>
      <w:sz w:val="32"/>
      <w:lang w:val="fr-FR" w:eastAsia="zh-CN"/>
    </w:rPr>
  </w:style>
  <w:style w:type="paragraph" w:styleId="2">
    <w:name w:val="heading 2"/>
    <w:basedOn w:val="a0"/>
    <w:next w:val="a"/>
    <w:link w:val="20"/>
    <w:uiPriority w:val="9"/>
    <w:unhideWhenUsed/>
    <w:qFormat/>
    <w:rsid w:val="00EE72E4"/>
    <w:pPr>
      <w:numPr>
        <w:ilvl w:val="1"/>
        <w:numId w:val="2"/>
      </w:numPr>
      <w:outlineLvl w:val="1"/>
    </w:pPr>
    <w:rPr>
      <w:b/>
      <w:sz w:val="28"/>
      <w:szCs w:val="26"/>
      <w:lang w:val="en-US" w:eastAsia="zh-CN"/>
    </w:rPr>
  </w:style>
  <w:style w:type="paragraph" w:styleId="3">
    <w:name w:val="heading 3"/>
    <w:basedOn w:val="a0"/>
    <w:next w:val="a"/>
    <w:link w:val="30"/>
    <w:uiPriority w:val="9"/>
    <w:unhideWhenUsed/>
    <w:qFormat/>
    <w:rsid w:val="00192C16"/>
    <w:pPr>
      <w:numPr>
        <w:ilvl w:val="2"/>
        <w:numId w:val="2"/>
      </w:numPr>
      <w:jc w:val="both"/>
      <w:outlineLvl w:val="2"/>
    </w:pPr>
    <w:rPr>
      <w:b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C43CDE"/>
    <w:pPr>
      <w:ind w:left="720"/>
      <w:contextualSpacing/>
    </w:pPr>
  </w:style>
  <w:style w:type="character" w:styleId="a4">
    <w:name w:val="Hyperlink"/>
    <w:basedOn w:val="a1"/>
    <w:uiPriority w:val="99"/>
    <w:unhideWhenUsed/>
    <w:rsid w:val="008B02C8"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uiPriority w:val="9"/>
    <w:rsid w:val="00EE72E4"/>
    <w:rPr>
      <w:b/>
      <w:color w:val="000000" w:themeColor="text1"/>
      <w:sz w:val="32"/>
      <w:lang w:eastAsia="zh-CN"/>
    </w:rPr>
  </w:style>
  <w:style w:type="character" w:styleId="a5">
    <w:name w:val="FollowedHyperlink"/>
    <w:basedOn w:val="a1"/>
    <w:uiPriority w:val="99"/>
    <w:semiHidden/>
    <w:unhideWhenUsed/>
    <w:rsid w:val="00627030"/>
    <w:rPr>
      <w:color w:val="954F72" w:themeColor="followedHyperlink"/>
      <w:u w:val="single"/>
    </w:rPr>
  </w:style>
  <w:style w:type="character" w:customStyle="1" w:styleId="20">
    <w:name w:val="标题 2 字符"/>
    <w:basedOn w:val="a1"/>
    <w:link w:val="2"/>
    <w:uiPriority w:val="9"/>
    <w:rsid w:val="00EE72E4"/>
    <w:rPr>
      <w:b/>
      <w:sz w:val="28"/>
      <w:szCs w:val="26"/>
      <w:lang w:val="en-US" w:eastAsia="zh-CN"/>
    </w:rPr>
  </w:style>
  <w:style w:type="table" w:styleId="a6">
    <w:name w:val="Table Grid"/>
    <w:basedOn w:val="a2"/>
    <w:uiPriority w:val="39"/>
    <w:rsid w:val="00A21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4A1005"/>
    <w:rPr>
      <w:rFonts w:ascii="Helvetica Neue" w:hAnsi="Helvetica Neue" w:cs="Times New Roman"/>
      <w:color w:val="454545"/>
      <w:sz w:val="18"/>
      <w:szCs w:val="18"/>
      <w:lang w:val="en-US" w:eastAsia="zh-CN"/>
    </w:rPr>
  </w:style>
  <w:style w:type="character" w:customStyle="1" w:styleId="s1">
    <w:name w:val="s1"/>
    <w:basedOn w:val="a1"/>
    <w:rsid w:val="004A1005"/>
    <w:rPr>
      <w:rFonts w:ascii=".PingFang SC" w:eastAsia=".PingFang SC" w:hAnsi=".PingFang SC" w:hint="eastAsia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CB7D3C"/>
    <w:pPr>
      <w:ind w:leftChars="2500" w:left="100"/>
    </w:pPr>
  </w:style>
  <w:style w:type="character" w:customStyle="1" w:styleId="a8">
    <w:name w:val="日期 字符"/>
    <w:basedOn w:val="a1"/>
    <w:link w:val="a7"/>
    <w:uiPriority w:val="99"/>
    <w:semiHidden/>
    <w:rsid w:val="00CB7D3C"/>
  </w:style>
  <w:style w:type="paragraph" w:styleId="a9">
    <w:name w:val="No Spacing"/>
    <w:aliases w:val="讲稿"/>
    <w:basedOn w:val="a"/>
    <w:uiPriority w:val="1"/>
    <w:qFormat/>
    <w:rsid w:val="00AE4A6D"/>
    <w:rPr>
      <w:color w:val="538135" w:themeColor="accent6" w:themeShade="BF"/>
      <w:lang w:eastAsia="zh-CN"/>
    </w:rPr>
  </w:style>
  <w:style w:type="character" w:customStyle="1" w:styleId="30">
    <w:name w:val="标题 3 字符"/>
    <w:basedOn w:val="a1"/>
    <w:link w:val="3"/>
    <w:uiPriority w:val="9"/>
    <w:rsid w:val="00192C16"/>
    <w:rPr>
      <w:b/>
      <w:lang w:val="fr-CA" w:eastAsia="zh-CN"/>
    </w:rPr>
  </w:style>
  <w:style w:type="paragraph" w:styleId="TOC">
    <w:name w:val="TOC Heading"/>
    <w:basedOn w:val="1"/>
    <w:next w:val="a"/>
    <w:uiPriority w:val="39"/>
    <w:unhideWhenUsed/>
    <w:qFormat/>
    <w:rsid w:val="00F27863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  <w:lang w:val="en-US"/>
    </w:rPr>
  </w:style>
  <w:style w:type="paragraph" w:styleId="TOC2">
    <w:name w:val="toc 2"/>
    <w:basedOn w:val="a"/>
    <w:next w:val="a"/>
    <w:autoRedefine/>
    <w:uiPriority w:val="39"/>
    <w:unhideWhenUsed/>
    <w:rsid w:val="00F27863"/>
    <w:pPr>
      <w:ind w:left="240"/>
    </w:pPr>
    <w:rPr>
      <w:b/>
      <w:bCs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F27863"/>
    <w:pPr>
      <w:spacing w:before="120"/>
    </w:pPr>
    <w:rPr>
      <w:b/>
      <w:bCs/>
    </w:rPr>
  </w:style>
  <w:style w:type="paragraph" w:styleId="TOC3">
    <w:name w:val="toc 3"/>
    <w:basedOn w:val="a"/>
    <w:next w:val="a"/>
    <w:autoRedefine/>
    <w:uiPriority w:val="39"/>
    <w:unhideWhenUsed/>
    <w:rsid w:val="00F27863"/>
    <w:pPr>
      <w:ind w:left="480"/>
    </w:pPr>
    <w:rPr>
      <w:sz w:val="22"/>
      <w:szCs w:val="22"/>
    </w:rPr>
  </w:style>
  <w:style w:type="paragraph" w:styleId="TOC4">
    <w:name w:val="toc 4"/>
    <w:basedOn w:val="a"/>
    <w:next w:val="a"/>
    <w:autoRedefine/>
    <w:uiPriority w:val="39"/>
    <w:unhideWhenUsed/>
    <w:rsid w:val="00F27863"/>
    <w:pPr>
      <w:ind w:left="720"/>
    </w:pPr>
    <w:rPr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F27863"/>
    <w:pPr>
      <w:ind w:left="960"/>
    </w:pPr>
    <w:rPr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F27863"/>
    <w:pPr>
      <w:ind w:left="1200"/>
    </w:pPr>
    <w:rPr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F27863"/>
    <w:pPr>
      <w:ind w:left="1440"/>
    </w:pPr>
    <w:rPr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F27863"/>
    <w:pPr>
      <w:ind w:left="1680"/>
    </w:pPr>
    <w:rPr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F27863"/>
    <w:pPr>
      <w:ind w:left="1920"/>
    </w:pPr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BD2B06"/>
    <w:pPr>
      <w:tabs>
        <w:tab w:val="center" w:pos="4536"/>
        <w:tab w:val="right" w:pos="9072"/>
      </w:tabs>
    </w:pPr>
  </w:style>
  <w:style w:type="character" w:customStyle="1" w:styleId="ab">
    <w:name w:val="页脚 字符"/>
    <w:basedOn w:val="a1"/>
    <w:link w:val="aa"/>
    <w:uiPriority w:val="99"/>
    <w:rsid w:val="00BD2B06"/>
  </w:style>
  <w:style w:type="character" w:styleId="ac">
    <w:name w:val="page number"/>
    <w:basedOn w:val="a1"/>
    <w:uiPriority w:val="99"/>
    <w:semiHidden/>
    <w:unhideWhenUsed/>
    <w:rsid w:val="00BD2B06"/>
  </w:style>
  <w:style w:type="paragraph" w:styleId="ad">
    <w:name w:val="footnote text"/>
    <w:basedOn w:val="a"/>
    <w:link w:val="ae"/>
    <w:uiPriority w:val="99"/>
    <w:unhideWhenUsed/>
    <w:rsid w:val="0033694B"/>
    <w:pPr>
      <w:snapToGrid w:val="0"/>
    </w:pPr>
    <w:rPr>
      <w:sz w:val="18"/>
      <w:szCs w:val="18"/>
    </w:rPr>
  </w:style>
  <w:style w:type="character" w:customStyle="1" w:styleId="ae">
    <w:name w:val="脚注文本 字符"/>
    <w:basedOn w:val="a1"/>
    <w:link w:val="ad"/>
    <w:uiPriority w:val="99"/>
    <w:rsid w:val="0033694B"/>
    <w:rPr>
      <w:sz w:val="18"/>
      <w:szCs w:val="18"/>
    </w:rPr>
  </w:style>
  <w:style w:type="character" w:styleId="af">
    <w:name w:val="footnote reference"/>
    <w:basedOn w:val="a1"/>
    <w:uiPriority w:val="99"/>
    <w:unhideWhenUsed/>
    <w:rsid w:val="0033694B"/>
    <w:rPr>
      <w:vertAlign w:val="superscript"/>
    </w:rPr>
  </w:style>
  <w:style w:type="paragraph" w:styleId="af0">
    <w:name w:val="Document Map"/>
    <w:basedOn w:val="a"/>
    <w:link w:val="af1"/>
    <w:uiPriority w:val="99"/>
    <w:semiHidden/>
    <w:unhideWhenUsed/>
    <w:rsid w:val="0033694B"/>
    <w:rPr>
      <w:rFonts w:ascii="宋体"/>
    </w:rPr>
  </w:style>
  <w:style w:type="character" w:customStyle="1" w:styleId="af1">
    <w:name w:val="文档结构图 字符"/>
    <w:basedOn w:val="a1"/>
    <w:link w:val="af0"/>
    <w:uiPriority w:val="99"/>
    <w:semiHidden/>
    <w:rsid w:val="0033694B"/>
    <w:rPr>
      <w:rFonts w:ascii="宋体"/>
    </w:rPr>
  </w:style>
  <w:style w:type="character" w:styleId="af2">
    <w:name w:val="Unresolved Mention"/>
    <w:basedOn w:val="a1"/>
    <w:uiPriority w:val="99"/>
    <w:rsid w:val="0035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86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tsinghua.edu.cn/f/5393dc541f79412596bc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kdocs.cn/l/cbhXJxttxUB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oujiaqi@mail.tsinghua.edu.cn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oujiaqi/Library/Group%20Containers/UBF8T346G9.Office/User%20Content.localized/Templates.localized/&#33258;&#24049;&#27169;&#26495;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674A9347-27DB-4A43-9D11-DFF4F1D33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自己模板.dotx</Template>
  <TotalTime>138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</dc:creator>
  <cp:keywords/>
  <dc:description/>
  <cp:lastModifiedBy>佳琪 侯</cp:lastModifiedBy>
  <cp:revision>140</cp:revision>
  <cp:lastPrinted>2022-02-16T04:05:00Z</cp:lastPrinted>
  <dcterms:created xsi:type="dcterms:W3CDTF">2022-11-08T02:03:00Z</dcterms:created>
  <dcterms:modified xsi:type="dcterms:W3CDTF">2025-03-08T03:55:00Z</dcterms:modified>
</cp:coreProperties>
</file>