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5236F" w14:textId="35EF62C6" w:rsidR="0087132E" w:rsidRPr="004937CA" w:rsidRDefault="00780FA9" w:rsidP="005E02EA">
      <w:pPr>
        <w:jc w:val="center"/>
        <w:rPr>
          <w:rFonts w:ascii="Calibri" w:eastAsia="微软雅黑" w:hAnsi="Calibri" w:cs="Calibri"/>
          <w:b/>
          <w:bCs/>
          <w:sz w:val="32"/>
          <w:szCs w:val="32"/>
          <w:shd w:val="pct15" w:color="auto" w:fill="FFFFFF"/>
          <w:lang w:val="fr-FR"/>
        </w:rPr>
      </w:pPr>
      <w:r w:rsidRPr="004937CA">
        <w:rPr>
          <w:rFonts w:ascii="Calibri" w:hAnsi="Calibri" w:cs="Calibri"/>
          <w:b/>
          <w:bCs/>
          <w:sz w:val="32"/>
          <w:szCs w:val="32"/>
          <w:lang w:val="fr-FR"/>
        </w:rPr>
        <w:t xml:space="preserve">Expression écrite </w:t>
      </w:r>
      <w:r w:rsidRPr="004937CA">
        <w:rPr>
          <w:rFonts w:ascii="Calibri" w:eastAsia="微软雅黑" w:hAnsi="Calibri" w:cs="Calibri"/>
          <w:b/>
          <w:bCs/>
          <w:sz w:val="32"/>
          <w:szCs w:val="32"/>
          <w:lang w:val="fr-FR"/>
        </w:rPr>
        <w:t>书面表达</w:t>
      </w:r>
      <w:r w:rsidRPr="004937CA">
        <w:rPr>
          <w:rFonts w:ascii="Calibri" w:hAnsi="Calibri" w:cs="Calibri"/>
          <w:b/>
          <w:bCs/>
          <w:sz w:val="32"/>
          <w:szCs w:val="32"/>
          <w:lang w:val="fr-FR"/>
        </w:rPr>
        <w:t xml:space="preserve"> –</w:t>
      </w:r>
      <w:r w:rsidR="004D2D0D" w:rsidRPr="004937CA">
        <w:rPr>
          <w:rFonts w:ascii="Calibri" w:eastAsia="微软雅黑" w:hAnsi="Calibri" w:cs="Calibri"/>
          <w:b/>
          <w:bCs/>
          <w:sz w:val="32"/>
          <w:szCs w:val="32"/>
          <w:lang w:val="fr-FR"/>
        </w:rPr>
        <w:t xml:space="preserve"> </w:t>
      </w:r>
      <w:r w:rsidR="002B13C0" w:rsidRPr="004937CA">
        <w:rPr>
          <w:rFonts w:ascii="Calibri" w:eastAsia="微软雅黑" w:hAnsi="Calibri" w:cs="Calibri"/>
          <w:b/>
          <w:bCs/>
          <w:sz w:val="32"/>
          <w:szCs w:val="32"/>
          <w:lang w:val="fr-FR"/>
        </w:rPr>
        <w:t>Comparez deux villes</w:t>
      </w:r>
      <w:r w:rsidR="002B13C0" w:rsidRPr="004937CA">
        <w:rPr>
          <w:rFonts w:ascii="Calibri" w:eastAsia="微软雅黑" w:hAnsi="Calibri" w:cs="Calibri"/>
          <w:b/>
          <w:bCs/>
          <w:sz w:val="32"/>
          <w:szCs w:val="32"/>
          <w:lang w:val="fr-FR"/>
        </w:rPr>
        <w:t>比较两座城市</w:t>
      </w:r>
      <w:r w:rsidR="00747770" w:rsidRPr="00094DE4">
        <w:rPr>
          <w:rFonts w:ascii="Calibri" w:eastAsia="微软雅黑" w:hAnsi="Calibri" w:cs="Calibri" w:hint="eastAsia"/>
          <w:b/>
          <w:bCs/>
          <w:sz w:val="32"/>
          <w:szCs w:val="32"/>
          <w:lang w:val="fr-FR"/>
        </w:rPr>
        <w:t>（请独立写作后再使用大语言模型修改）</w:t>
      </w:r>
      <w:r w:rsidR="0087132E" w:rsidRPr="00094DE4">
        <w:rPr>
          <w:rFonts w:ascii="Calibri" w:eastAsia="微软雅黑" w:hAnsi="Calibri" w:cs="Calibri"/>
          <w:b/>
          <w:bCs/>
          <w:sz w:val="32"/>
          <w:szCs w:val="32"/>
          <w:lang w:val="fr-FR"/>
        </w:rPr>
        <w:t xml:space="preserve"> </w:t>
      </w:r>
    </w:p>
    <w:p w14:paraId="702681E6" w14:textId="244BDC6E" w:rsidR="005945E2" w:rsidRPr="004937CA" w:rsidRDefault="005945E2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  <w:lang w:val="fr-FR"/>
        </w:rPr>
      </w:pPr>
    </w:p>
    <w:p w14:paraId="0DB08436" w14:textId="77777777" w:rsidR="00780FA9" w:rsidRPr="004937CA" w:rsidRDefault="00780FA9" w:rsidP="00780FA9">
      <w:pPr>
        <w:jc w:val="center"/>
        <w:rPr>
          <w:rFonts w:ascii="Calibri" w:eastAsia="微软雅黑" w:hAnsi="Calibri" w:cs="Calibri"/>
          <w:b/>
          <w:lang w:val="fr-FR"/>
        </w:rPr>
      </w:pPr>
      <w:r w:rsidRPr="004937CA">
        <w:rPr>
          <w:rFonts w:ascii="Calibri" w:eastAsia="微软雅黑" w:hAnsi="Calibri" w:cs="Calibri"/>
          <w:b/>
          <w:lang w:val="fr-FR"/>
        </w:rPr>
        <w:t>学号：</w:t>
      </w:r>
      <w:r w:rsidRPr="004937CA">
        <w:rPr>
          <w:rFonts w:ascii="Calibri" w:eastAsia="微软雅黑" w:hAnsi="Calibri" w:cs="Calibri"/>
          <w:b/>
          <w:lang w:val="fr-FR"/>
        </w:rPr>
        <w:tab/>
      </w:r>
      <w:r w:rsidRPr="004937CA">
        <w:rPr>
          <w:rFonts w:ascii="Calibri" w:eastAsia="微软雅黑" w:hAnsi="Calibri" w:cs="Calibri"/>
          <w:b/>
          <w:lang w:val="fr-FR"/>
        </w:rPr>
        <w:tab/>
      </w:r>
      <w:r w:rsidRPr="004937CA">
        <w:rPr>
          <w:rFonts w:ascii="Calibri" w:eastAsia="微软雅黑" w:hAnsi="Calibri" w:cs="Calibri"/>
          <w:b/>
          <w:lang w:val="fr-FR"/>
        </w:rPr>
        <w:t>姓名：</w:t>
      </w:r>
    </w:p>
    <w:p w14:paraId="7CB3BD27" w14:textId="3E95C52E" w:rsidR="004D6088" w:rsidRDefault="00BA1F52" w:rsidP="00583A23">
      <w:pPr>
        <w:rPr>
          <w:rFonts w:ascii="Calibri" w:eastAsia="微软雅黑" w:hAnsi="Calibri" w:cs="Calibri"/>
          <w:lang w:val="fr-FR"/>
        </w:rPr>
      </w:pPr>
      <w:r w:rsidRPr="00BA1F52">
        <w:rPr>
          <w:rFonts w:ascii="Calibri" w:eastAsia="微软雅黑" w:hAnsi="Calibri" w:cs="Calibri"/>
          <w:lang w:val="fr-FR"/>
        </w:rPr>
        <w:t>Comparez une ville en Chine (comme Pékin, Shanghai, Wuhan...) et une ville en France (comme Paris, Lyon, Toulouse...)</w:t>
      </w:r>
      <w:r w:rsidR="00E4029A" w:rsidRPr="004937CA">
        <w:rPr>
          <w:rFonts w:ascii="Calibri" w:eastAsia="微软雅黑" w:hAnsi="Calibri" w:cs="Calibri"/>
          <w:lang w:val="fr-FR"/>
        </w:rPr>
        <w:t xml:space="preserve"> </w:t>
      </w:r>
      <w:r w:rsidRPr="004937CA">
        <w:rPr>
          <w:rFonts w:ascii="Calibri" w:eastAsia="微软雅黑" w:hAnsi="Calibri" w:cs="Calibri"/>
          <w:lang w:val="fr-FR"/>
        </w:rPr>
        <w:t xml:space="preserve">en utilisant </w:t>
      </w:r>
      <w:r w:rsidR="00E4029A" w:rsidRPr="004937CA">
        <w:rPr>
          <w:rFonts w:ascii="Calibri" w:eastAsia="微软雅黑" w:hAnsi="Calibri" w:cs="Calibri"/>
          <w:lang w:val="fr-FR"/>
        </w:rPr>
        <w:t>le comparatif et le superlatif</w:t>
      </w:r>
      <w:r w:rsidR="00483656">
        <w:rPr>
          <w:rFonts w:ascii="Calibri" w:eastAsia="微软雅黑" w:hAnsi="Calibri" w:cs="Calibri"/>
          <w:lang w:val="fr-CA"/>
        </w:rPr>
        <w:t xml:space="preserve">. </w:t>
      </w:r>
      <w:r w:rsidR="00483656" w:rsidRPr="00483656">
        <w:rPr>
          <w:rFonts w:ascii="Calibri" w:eastAsia="微软雅黑" w:hAnsi="Calibri" w:cs="Calibri"/>
          <w:lang w:val="fr-FR"/>
        </w:rPr>
        <w:t xml:space="preserve">Vous </w:t>
      </w:r>
      <w:r w:rsidR="00F77B67">
        <w:rPr>
          <w:rFonts w:ascii="Calibri" w:eastAsia="微软雅黑" w:hAnsi="Calibri" w:cs="Calibri"/>
          <w:lang w:val="fr-FR"/>
        </w:rPr>
        <w:t>pouvez</w:t>
      </w:r>
      <w:r w:rsidR="00483656">
        <w:rPr>
          <w:rFonts w:ascii="Calibri" w:eastAsia="微软雅黑" w:hAnsi="Calibri" w:cs="Calibri"/>
          <w:lang w:val="fr-FR"/>
        </w:rPr>
        <w:t xml:space="preserve"> parler</w:t>
      </w:r>
      <w:r w:rsidR="00483656" w:rsidRPr="00483656">
        <w:rPr>
          <w:rFonts w:ascii="Calibri" w:eastAsia="微软雅黑" w:hAnsi="Calibri" w:cs="Calibri"/>
          <w:lang w:val="fr-FR"/>
        </w:rPr>
        <w:t xml:space="preserve"> de la population, des transports, du climat, des activités culturelles, du tourisme, des universités, etc.</w:t>
      </w:r>
      <w:r w:rsidR="001115E5">
        <w:rPr>
          <w:rFonts w:ascii="Calibri" w:eastAsia="微软雅黑" w:hAnsi="Calibri" w:cs="Calibri"/>
          <w:lang w:val="fr-FR"/>
        </w:rPr>
        <w:t xml:space="preserve"> </w:t>
      </w:r>
    </w:p>
    <w:p w14:paraId="599A7F2D" w14:textId="77777777" w:rsidR="00AB3277" w:rsidRDefault="005803B2" w:rsidP="00583A23">
      <w:pPr>
        <w:rPr>
          <w:rFonts w:ascii="Calibri" w:eastAsia="微软雅黑" w:hAnsi="Calibri" w:cs="Calibri"/>
          <w:lang w:val="fr-FR"/>
        </w:rPr>
      </w:pPr>
      <w:r w:rsidRPr="004937CA">
        <w:rPr>
          <w:rFonts w:ascii="Calibri" w:eastAsia="微软雅黑" w:hAnsi="Calibri" w:cs="Calibri"/>
          <w:lang w:val="fr-FR"/>
        </w:rPr>
        <w:t>Donnez votre avis personnel à la fin : Quelle ville préférez-vous ? Pourquoi ?</w:t>
      </w:r>
      <w:r w:rsidR="00C67410" w:rsidRPr="004937CA">
        <w:rPr>
          <w:rFonts w:ascii="Calibri" w:eastAsia="微软雅黑" w:hAnsi="Calibri" w:cs="Calibri"/>
          <w:lang w:val="fr-FR"/>
        </w:rPr>
        <w:t xml:space="preserve"> (80 à 120 mots)</w:t>
      </w:r>
      <w:r w:rsidR="00ED0C6E" w:rsidRPr="004937CA">
        <w:rPr>
          <w:rFonts w:ascii="Calibri" w:eastAsia="微软雅黑" w:hAnsi="Calibri" w:cs="Calibri"/>
          <w:lang w:val="fr-FR"/>
        </w:rPr>
        <w:t xml:space="preserve"> </w:t>
      </w:r>
    </w:p>
    <w:p w14:paraId="5981244B" w14:textId="3E1C2A96" w:rsidR="004D6088" w:rsidRDefault="007B1376" w:rsidP="00583A23">
      <w:pPr>
        <w:rPr>
          <w:rFonts w:ascii="Calibri" w:eastAsia="微软雅黑" w:hAnsi="Calibri" w:cs="Calibri"/>
          <w:lang w:val="fr-FR"/>
        </w:rPr>
      </w:pPr>
      <w:r w:rsidRPr="00583A23">
        <w:rPr>
          <w:rFonts w:ascii="Calibri" w:eastAsia="微软雅黑" w:hAnsi="Calibri" w:cs="Calibri"/>
          <w:lang w:val="fr-FR"/>
        </w:rPr>
        <w:t>使用比较级和最高级</w:t>
      </w:r>
      <w:r w:rsidR="00583A23" w:rsidRPr="00583A23">
        <w:rPr>
          <w:rFonts w:ascii="Calibri" w:eastAsia="微软雅黑" w:hAnsi="Calibri" w:cs="Calibri"/>
          <w:lang w:val="fr-FR"/>
        </w:rPr>
        <w:t>比较中国的</w:t>
      </w:r>
      <w:r w:rsidR="00583A23" w:rsidRPr="004937CA">
        <w:rPr>
          <w:rFonts w:ascii="Calibri" w:eastAsia="微软雅黑" w:hAnsi="Calibri" w:cs="Calibri"/>
          <w:lang w:val="fr-FR"/>
        </w:rPr>
        <w:t>某一</w:t>
      </w:r>
      <w:r w:rsidR="00583A23" w:rsidRPr="00583A23">
        <w:rPr>
          <w:rFonts w:ascii="Calibri" w:eastAsia="微软雅黑" w:hAnsi="Calibri" w:cs="Calibri"/>
          <w:lang w:val="fr-FR"/>
        </w:rPr>
        <w:t>城市（如北京、上海、武汉等）和法国的</w:t>
      </w:r>
      <w:r w:rsidR="00583A23" w:rsidRPr="004937CA">
        <w:rPr>
          <w:rFonts w:ascii="Calibri" w:eastAsia="微软雅黑" w:hAnsi="Calibri" w:cs="Calibri"/>
          <w:lang w:val="fr-FR"/>
        </w:rPr>
        <w:t>某一</w:t>
      </w:r>
      <w:r w:rsidR="00583A23" w:rsidRPr="00583A23">
        <w:rPr>
          <w:rFonts w:ascii="Calibri" w:eastAsia="微软雅黑" w:hAnsi="Calibri" w:cs="Calibri"/>
          <w:lang w:val="fr-FR"/>
        </w:rPr>
        <w:t>城市（如巴黎、里昂、图卢兹等）</w:t>
      </w:r>
      <w:r w:rsidR="0003322E" w:rsidRPr="004937CA">
        <w:rPr>
          <w:rFonts w:ascii="Calibri" w:eastAsia="微软雅黑" w:hAnsi="Calibri" w:cs="Calibri"/>
          <w:lang w:val="fr-FR"/>
        </w:rPr>
        <w:t>。</w:t>
      </w:r>
      <w:r w:rsidR="00583A23" w:rsidRPr="00583A23">
        <w:rPr>
          <w:rFonts w:ascii="Calibri" w:eastAsia="微软雅黑" w:hAnsi="Calibri" w:cs="Calibri"/>
          <w:lang w:val="fr-FR"/>
        </w:rPr>
        <w:t>可以从文化活动、人口、交通、旅游、大学数量、气候等方面进行比较。</w:t>
      </w:r>
    </w:p>
    <w:p w14:paraId="49CD248F" w14:textId="166C72E9" w:rsidR="00583A23" w:rsidRPr="00583A23" w:rsidRDefault="00583A23" w:rsidP="00583A23">
      <w:pPr>
        <w:rPr>
          <w:rFonts w:ascii="Calibri" w:eastAsia="微软雅黑" w:hAnsi="Calibri" w:cs="Calibri"/>
          <w:lang w:val="fr-FR"/>
        </w:rPr>
      </w:pPr>
      <w:r w:rsidRPr="00583A23">
        <w:rPr>
          <w:rFonts w:ascii="Calibri" w:eastAsia="微软雅黑" w:hAnsi="Calibri" w:cs="Calibri"/>
          <w:lang w:val="fr-FR"/>
        </w:rPr>
        <w:t>最后请表达你的个人观点：你更喜欢哪一座城市？为什么？（</w:t>
      </w:r>
      <w:r w:rsidRPr="00583A23">
        <w:rPr>
          <w:rFonts w:ascii="Calibri" w:eastAsia="微软雅黑" w:hAnsi="Calibri" w:cs="Calibri"/>
          <w:lang w:val="fr-FR"/>
        </w:rPr>
        <w:t>80</w:t>
      </w:r>
      <w:r w:rsidRPr="00583A23">
        <w:rPr>
          <w:rFonts w:ascii="Calibri" w:eastAsia="微软雅黑" w:hAnsi="Calibri" w:cs="Calibri"/>
          <w:lang w:val="fr-FR"/>
        </w:rPr>
        <w:t>到</w:t>
      </w:r>
      <w:r w:rsidRPr="00583A23">
        <w:rPr>
          <w:rFonts w:ascii="Calibri" w:eastAsia="微软雅黑" w:hAnsi="Calibri" w:cs="Calibri"/>
          <w:lang w:val="fr-FR"/>
        </w:rPr>
        <w:t>120</w:t>
      </w:r>
      <w:r w:rsidRPr="00583A23">
        <w:rPr>
          <w:rFonts w:ascii="Calibri" w:eastAsia="微软雅黑" w:hAnsi="Calibri" w:cs="Calibri"/>
          <w:lang w:val="fr-FR"/>
        </w:rPr>
        <w:t>字）</w:t>
      </w:r>
    </w:p>
    <w:p w14:paraId="69373AA5" w14:textId="77777777" w:rsidR="00583A23" w:rsidRPr="004937CA" w:rsidRDefault="00583A23" w:rsidP="00780FA9">
      <w:pPr>
        <w:rPr>
          <w:rFonts w:ascii="Calibri" w:eastAsia="微软雅黑" w:hAnsi="Calibri" w:cs="Calibri"/>
          <w:lang w:val="fr-FR"/>
        </w:rPr>
      </w:pPr>
    </w:p>
    <w:p w14:paraId="680B3B17" w14:textId="77777777" w:rsidR="00707EAD" w:rsidRPr="004937CA" w:rsidRDefault="002A1032" w:rsidP="00707EAD">
      <w:pPr>
        <w:rPr>
          <w:lang w:val="fr-FR"/>
        </w:rPr>
      </w:pPr>
      <w:hyperlink r:id="rId8" w:history="1">
        <w:r w:rsidR="00707EAD" w:rsidRPr="004937CA">
          <w:rPr>
            <w:color w:val="0000FF"/>
            <w:u w:val="single"/>
            <w:lang w:val="fr-FR"/>
          </w:rPr>
          <w:t>法语键盘（加拿大）使用整理 - 知乎 (zhihu.com)</w:t>
        </w:r>
      </w:hyperlink>
    </w:p>
    <w:p w14:paraId="3486A609" w14:textId="2A39F6D2" w:rsidR="001F04E4" w:rsidRDefault="001F04E4" w:rsidP="00780FA9">
      <w:pPr>
        <w:rPr>
          <w:rFonts w:ascii="Calibri" w:hAnsi="Calibri" w:cs="Calibri"/>
          <w:sz w:val="28"/>
          <w:szCs w:val="28"/>
          <w:lang w:val="fr-FR"/>
        </w:rPr>
      </w:pPr>
    </w:p>
    <w:p w14:paraId="7AB20939" w14:textId="77777777" w:rsidR="003C2ABF" w:rsidRPr="003C2ABF" w:rsidRDefault="003C2ABF" w:rsidP="003C2ABF">
      <w:pPr>
        <w:rPr>
          <w:rFonts w:ascii="Calibri" w:eastAsia="微软雅黑" w:hAnsi="Calibri" w:cs="Calibri"/>
          <w:b/>
          <w:bCs/>
          <w:lang w:val="fr-FR"/>
        </w:rPr>
      </w:pPr>
      <w:r w:rsidRPr="003C2ABF">
        <w:rPr>
          <w:rFonts w:ascii="Calibri" w:eastAsia="微软雅黑" w:hAnsi="Calibri" w:cs="Calibri"/>
          <w:b/>
          <w:bCs/>
          <w:lang w:val="fr-FR"/>
        </w:rPr>
        <w:t>任务流程：</w:t>
      </w:r>
    </w:p>
    <w:p w14:paraId="1B18DB60" w14:textId="70620680" w:rsidR="003C2ABF" w:rsidRPr="00B505D6" w:rsidRDefault="003C2ABF" w:rsidP="00B505D6">
      <w:pPr>
        <w:pStyle w:val="a0"/>
        <w:numPr>
          <w:ilvl w:val="0"/>
          <w:numId w:val="47"/>
        </w:numPr>
        <w:rPr>
          <w:rFonts w:ascii="Calibri" w:eastAsia="微软雅黑" w:hAnsi="Calibri" w:cs="Calibri"/>
          <w:lang w:val="fr-FR" w:eastAsia="zh-CN"/>
        </w:rPr>
      </w:pPr>
      <w:r w:rsidRPr="00B505D6">
        <w:rPr>
          <w:rFonts w:ascii="Calibri" w:eastAsia="微软雅黑" w:hAnsi="Calibri" w:cs="Calibri" w:hint="eastAsia"/>
          <w:lang w:val="fr-FR" w:eastAsia="zh-CN"/>
        </w:rPr>
        <w:t>请</w:t>
      </w:r>
      <w:r w:rsidRPr="00B505D6">
        <w:rPr>
          <w:rFonts w:ascii="Calibri" w:eastAsia="微软雅黑" w:hAnsi="Calibri" w:cs="Calibri"/>
          <w:lang w:val="fr-FR" w:eastAsia="zh-CN"/>
        </w:rPr>
        <w:t>独立完成第一版作文（不使用翻译或</w:t>
      </w:r>
      <w:r w:rsidRPr="00B505D6">
        <w:rPr>
          <w:rFonts w:ascii="Calibri" w:eastAsia="微软雅黑" w:hAnsi="Calibri" w:cs="Calibri"/>
          <w:lang w:val="fr-FR" w:eastAsia="zh-CN"/>
        </w:rPr>
        <w:t>AI</w:t>
      </w:r>
      <w:r w:rsidRPr="00B505D6">
        <w:rPr>
          <w:rFonts w:ascii="Calibri" w:eastAsia="微软雅黑" w:hAnsi="Calibri" w:cs="Calibri"/>
          <w:lang w:val="fr-FR" w:eastAsia="zh-CN"/>
        </w:rPr>
        <w:t>工具）。</w:t>
      </w:r>
    </w:p>
    <w:p w14:paraId="7AFD8260" w14:textId="5BC958FB" w:rsidR="003C2ABF" w:rsidRPr="00847D31" w:rsidRDefault="00CE65BA" w:rsidP="00847D31">
      <w:pPr>
        <w:pStyle w:val="a0"/>
        <w:numPr>
          <w:ilvl w:val="0"/>
          <w:numId w:val="47"/>
        </w:numPr>
        <w:rPr>
          <w:rFonts w:ascii="Calibri" w:eastAsia="微软雅黑" w:hAnsi="Calibri" w:cs="Calibri"/>
          <w:shd w:val="pct15" w:color="auto" w:fill="FFFFFF"/>
          <w:lang w:val="fr-FR"/>
        </w:rPr>
      </w:pPr>
      <w:r>
        <w:rPr>
          <w:rFonts w:ascii="Calibri" w:eastAsia="微软雅黑" w:hAnsi="Calibri" w:cs="Calibri" w:hint="eastAsia"/>
          <w:lang w:val="fr-FR" w:eastAsia="zh-CN"/>
        </w:rPr>
        <w:t>在</w:t>
      </w:r>
      <w:r w:rsidR="000E5935" w:rsidRPr="00CE65BA">
        <w:rPr>
          <w:rFonts w:ascii="Calibri" w:eastAsia="微软雅黑" w:hAnsi="Calibri" w:cs="Calibri" w:hint="eastAsia"/>
          <w:lang w:val="fr-FR" w:eastAsia="zh-CN"/>
        </w:rPr>
        <w:t>大语言模型</w:t>
      </w:r>
      <w:r w:rsidR="00CA1C02" w:rsidRPr="00CE65BA">
        <w:rPr>
          <w:rFonts w:ascii="Calibri" w:eastAsia="微软雅黑" w:hAnsi="Calibri" w:cs="Calibri" w:hint="eastAsia"/>
          <w:lang w:val="fr-FR" w:eastAsia="zh-CN"/>
        </w:rPr>
        <w:t>中</w:t>
      </w:r>
      <w:r w:rsidR="003C2ABF" w:rsidRPr="00CE65BA">
        <w:rPr>
          <w:rFonts w:ascii="Calibri" w:eastAsia="微软雅黑" w:hAnsi="Calibri" w:cs="Calibri"/>
          <w:lang w:val="fr-FR" w:eastAsia="zh-CN"/>
        </w:rPr>
        <w:t>（</w:t>
      </w:r>
      <w:r w:rsidR="003C2ABF" w:rsidRPr="002E048E">
        <w:rPr>
          <w:rFonts w:ascii="Calibri" w:eastAsia="微软雅黑" w:hAnsi="Calibri" w:cs="Calibri"/>
          <w:lang w:val="fr-FR" w:eastAsia="zh-CN"/>
        </w:rPr>
        <w:t>如</w:t>
      </w:r>
      <w:r w:rsidR="003C2ABF" w:rsidRPr="002E048E">
        <w:rPr>
          <w:rFonts w:ascii="Calibri" w:eastAsia="微软雅黑" w:hAnsi="Calibri" w:cs="Calibri"/>
          <w:lang w:val="fr-FR" w:eastAsia="zh-CN"/>
        </w:rPr>
        <w:t xml:space="preserve"> </w:t>
      </w:r>
      <w:proofErr w:type="spellStart"/>
      <w:r w:rsidR="003C2ABF" w:rsidRPr="002E048E">
        <w:rPr>
          <w:rFonts w:ascii="Calibri" w:eastAsia="微软雅黑" w:hAnsi="Calibri" w:cs="Calibri"/>
          <w:lang w:val="fr-FR" w:eastAsia="zh-CN"/>
        </w:rPr>
        <w:t>ChatGPT</w:t>
      </w:r>
      <w:proofErr w:type="spellEnd"/>
      <w:r w:rsidR="003C2ABF" w:rsidRPr="002E048E">
        <w:rPr>
          <w:rFonts w:ascii="Calibri" w:eastAsia="微软雅黑" w:hAnsi="Calibri" w:cs="Calibri"/>
          <w:lang w:val="fr-FR" w:eastAsia="zh-CN"/>
        </w:rPr>
        <w:t>、</w:t>
      </w:r>
      <w:proofErr w:type="spellStart"/>
      <w:r w:rsidR="003C2ABF" w:rsidRPr="002E048E">
        <w:rPr>
          <w:rFonts w:ascii="Calibri" w:eastAsia="微软雅黑" w:hAnsi="Calibri" w:cs="Calibri"/>
          <w:lang w:val="fr-FR" w:eastAsia="zh-CN"/>
        </w:rPr>
        <w:t>Deep</w:t>
      </w:r>
      <w:r w:rsidR="00CA1C02" w:rsidRPr="002E048E">
        <w:rPr>
          <w:rFonts w:ascii="Calibri" w:eastAsia="微软雅黑" w:hAnsi="Calibri" w:cs="Calibri" w:hint="eastAsia"/>
          <w:lang w:val="fr-FR" w:eastAsia="zh-CN"/>
        </w:rPr>
        <w:t>See</w:t>
      </w:r>
      <w:r w:rsidR="00CA1C02" w:rsidRPr="002E048E">
        <w:rPr>
          <w:rFonts w:ascii="Calibri" w:eastAsia="微软雅黑" w:hAnsi="Calibri" w:cs="Calibri"/>
          <w:lang w:val="fr-FR" w:eastAsia="zh-CN"/>
        </w:rPr>
        <w:t>k</w:t>
      </w:r>
      <w:proofErr w:type="spellEnd"/>
      <w:r w:rsidR="00CA1C02" w:rsidRPr="002E048E">
        <w:rPr>
          <w:rFonts w:ascii="Calibri" w:eastAsia="微软雅黑" w:hAnsi="Calibri" w:cs="Calibri" w:hint="eastAsia"/>
          <w:lang w:val="fr-FR" w:eastAsia="zh-CN"/>
        </w:rPr>
        <w:t>，</w:t>
      </w:r>
      <w:r w:rsidR="00CA1C02" w:rsidRPr="002E048E">
        <w:rPr>
          <w:rFonts w:ascii="Calibri" w:eastAsia="微软雅黑" w:hAnsi="Calibri" w:cs="Calibri" w:hint="eastAsia"/>
          <w:lang w:val="fr-FR" w:eastAsia="zh-CN"/>
        </w:rPr>
        <w:t>l</w:t>
      </w:r>
      <w:r w:rsidR="00CA1C02" w:rsidRPr="002E048E">
        <w:rPr>
          <w:rFonts w:ascii="Calibri" w:eastAsia="微软雅黑" w:hAnsi="Calibri" w:cs="Calibri"/>
          <w:lang w:val="fr-FR" w:eastAsia="zh-CN"/>
        </w:rPr>
        <w:t>e Chat</w:t>
      </w:r>
      <w:r w:rsidR="003C2ABF" w:rsidRPr="002E048E">
        <w:rPr>
          <w:rFonts w:ascii="Calibri" w:eastAsia="微软雅黑" w:hAnsi="Calibri" w:cs="Calibri"/>
          <w:lang w:val="fr-FR" w:eastAsia="zh-CN"/>
        </w:rPr>
        <w:t xml:space="preserve"> </w:t>
      </w:r>
      <w:r w:rsidR="003C2ABF" w:rsidRPr="002E048E">
        <w:rPr>
          <w:rFonts w:ascii="Calibri" w:eastAsia="微软雅黑" w:hAnsi="Calibri" w:cs="Calibri"/>
          <w:lang w:val="fr-FR" w:eastAsia="zh-CN"/>
        </w:rPr>
        <w:t>等）输入</w:t>
      </w:r>
      <w:r w:rsidR="00B25DDF">
        <w:rPr>
          <w:rFonts w:ascii="Calibri" w:eastAsia="微软雅黑" w:hAnsi="Calibri" w:cs="Calibri" w:hint="eastAsia"/>
          <w:lang w:val="fr-FR" w:eastAsia="zh-CN"/>
        </w:rPr>
        <w:t>修改</w:t>
      </w:r>
      <w:r w:rsidR="003C2ABF" w:rsidRPr="002E048E">
        <w:rPr>
          <w:rFonts w:ascii="Calibri" w:eastAsia="微软雅黑" w:hAnsi="Calibri" w:cs="Calibri"/>
          <w:lang w:val="fr-FR" w:eastAsia="zh-CN"/>
        </w:rPr>
        <w:t>提示语：</w:t>
      </w:r>
      <w:r w:rsidR="003C2ABF" w:rsidRPr="002E048E">
        <w:rPr>
          <w:rFonts w:ascii="Calibri" w:eastAsia="微软雅黑" w:hAnsi="Calibri" w:cs="Calibri"/>
          <w:lang w:val="fr-FR" w:eastAsia="zh-CN"/>
        </w:rPr>
        <w:t>“</w:t>
      </w:r>
      <w:r w:rsidR="00847D31" w:rsidRPr="002E048E">
        <w:rPr>
          <w:rFonts w:ascii="Calibri" w:eastAsia="微软雅黑" w:hAnsi="Calibri" w:cs="Calibri"/>
          <w:lang w:val="fr-FR"/>
        </w:rPr>
        <w:t>Veuillez identifier et corriger toute erreur dans le texte suivant, tout en gardant la structure des phrases d’origine autant que possible.</w:t>
      </w:r>
      <w:r w:rsidR="003C2ABF" w:rsidRPr="002E048E">
        <w:rPr>
          <w:rFonts w:ascii="Calibri" w:eastAsia="微软雅黑" w:hAnsi="Calibri" w:cs="Calibri"/>
          <w:lang w:val="fr-FR"/>
        </w:rPr>
        <w:t>”</w:t>
      </w:r>
      <w:r w:rsidRPr="002E048E">
        <w:rPr>
          <w:rFonts w:ascii="Calibri" w:eastAsia="微软雅黑" w:hAnsi="Calibri" w:cs="Calibri" w:hint="eastAsia"/>
          <w:lang w:val="fr-FR"/>
        </w:rPr>
        <w:t>，</w:t>
      </w:r>
      <w:proofErr w:type="spellStart"/>
      <w:r w:rsidRPr="002E048E">
        <w:rPr>
          <w:rFonts w:ascii="Calibri" w:eastAsia="微软雅黑" w:hAnsi="Calibri" w:cs="Calibri" w:hint="eastAsia"/>
          <w:lang w:val="fr-FR"/>
        </w:rPr>
        <w:t>并将</w:t>
      </w:r>
      <w:r w:rsidR="00344A6E" w:rsidRPr="00847D31">
        <w:rPr>
          <w:rFonts w:ascii="Calibri" w:eastAsia="微软雅黑" w:hAnsi="Calibri" w:cs="Calibri" w:hint="eastAsia"/>
          <w:lang w:val="fr-FR"/>
        </w:rPr>
        <w:t>原稿</w:t>
      </w:r>
      <w:r w:rsidRPr="00847D31">
        <w:rPr>
          <w:rFonts w:ascii="Calibri" w:eastAsia="微软雅黑" w:hAnsi="Calibri" w:cs="Calibri"/>
          <w:lang w:val="fr-FR"/>
        </w:rPr>
        <w:t>复制</w:t>
      </w:r>
      <w:r w:rsidR="0040053F" w:rsidRPr="0040053F">
        <w:rPr>
          <w:rFonts w:ascii="Calibri" w:eastAsia="微软雅黑" w:hAnsi="Calibri" w:cs="Calibri"/>
          <w:lang w:val="fr-FR"/>
        </w:rPr>
        <w:t>粘贴到提示语后面</w:t>
      </w:r>
      <w:proofErr w:type="spellEnd"/>
      <w:r w:rsidR="000A50D2">
        <w:rPr>
          <w:rFonts w:ascii="Calibri" w:eastAsia="微软雅黑" w:hAnsi="Calibri" w:cs="Calibri" w:hint="eastAsia"/>
          <w:lang w:val="fr-FR" w:eastAsia="zh-CN"/>
        </w:rPr>
        <w:t>。</w:t>
      </w:r>
    </w:p>
    <w:p w14:paraId="3D12C813" w14:textId="0661EC39" w:rsidR="003C2ABF" w:rsidRPr="00B505D6" w:rsidRDefault="006D769D" w:rsidP="00B505D6">
      <w:pPr>
        <w:pStyle w:val="a0"/>
        <w:numPr>
          <w:ilvl w:val="0"/>
          <w:numId w:val="47"/>
        </w:numPr>
        <w:rPr>
          <w:rFonts w:ascii="Calibri" w:eastAsia="微软雅黑" w:hAnsi="Calibri" w:cs="Calibri"/>
          <w:lang w:val="fr-FR" w:eastAsia="zh-CN"/>
        </w:rPr>
      </w:pPr>
      <w:r w:rsidRPr="00B505D6">
        <w:rPr>
          <w:rFonts w:ascii="Calibri" w:eastAsia="微软雅黑" w:hAnsi="Calibri" w:cs="Calibri"/>
          <w:lang w:val="fr-FR" w:eastAsia="zh-CN"/>
        </w:rPr>
        <w:t>认真阅读</w:t>
      </w:r>
      <w:r w:rsidRPr="00B505D6">
        <w:rPr>
          <w:rFonts w:ascii="Calibri" w:eastAsia="微软雅黑" w:hAnsi="Calibri" w:cs="Calibri" w:hint="eastAsia"/>
          <w:lang w:val="fr-FR" w:eastAsia="zh-CN"/>
        </w:rPr>
        <w:t>大语言模型</w:t>
      </w:r>
      <w:r w:rsidRPr="00B505D6">
        <w:rPr>
          <w:rFonts w:ascii="Calibri" w:eastAsia="微软雅黑" w:hAnsi="Calibri" w:cs="Calibri"/>
          <w:lang w:val="fr-FR" w:eastAsia="zh-CN"/>
        </w:rPr>
        <w:t>给出的修改版，</w:t>
      </w:r>
      <w:r w:rsidRPr="00B505D6">
        <w:rPr>
          <w:rFonts w:ascii="Calibri" w:eastAsia="微软雅黑" w:hAnsi="Calibri" w:cs="Calibri" w:hint="eastAsia"/>
          <w:lang w:val="fr-FR" w:eastAsia="zh-CN"/>
        </w:rPr>
        <w:t>将</w:t>
      </w:r>
      <w:r w:rsidR="00383E32" w:rsidRPr="00B505D6">
        <w:rPr>
          <w:rFonts w:ascii="Calibri" w:eastAsia="微软雅黑" w:hAnsi="Calibri" w:cs="Calibri" w:hint="eastAsia"/>
          <w:lang w:val="fr-FR" w:eastAsia="zh-CN"/>
        </w:rPr>
        <w:t>其</w:t>
      </w:r>
      <w:r w:rsidRPr="00B505D6">
        <w:rPr>
          <w:rFonts w:ascii="Calibri" w:eastAsia="微软雅黑" w:hAnsi="Calibri" w:cs="Calibri" w:hint="eastAsia"/>
          <w:lang w:val="fr-FR" w:eastAsia="zh-CN"/>
        </w:rPr>
        <w:t>修改过的地方</w:t>
      </w:r>
      <w:r w:rsidR="00383E32" w:rsidRPr="00B505D6">
        <w:rPr>
          <w:rFonts w:ascii="Calibri" w:eastAsia="微软雅黑" w:hAnsi="Calibri" w:cs="Calibri" w:hint="eastAsia"/>
          <w:lang w:val="fr-FR" w:eastAsia="zh-CN"/>
        </w:rPr>
        <w:t>用高亮</w:t>
      </w:r>
      <w:r w:rsidR="002F7FEB" w:rsidRPr="00B505D6">
        <w:rPr>
          <w:rFonts w:ascii="Calibri" w:eastAsia="微软雅黑" w:hAnsi="Calibri" w:cs="Calibri" w:hint="eastAsia"/>
          <w:lang w:val="fr-FR" w:eastAsia="zh-CN"/>
        </w:rPr>
        <w:t>标注</w:t>
      </w:r>
      <w:r w:rsidR="00383E32" w:rsidRPr="00B505D6">
        <w:rPr>
          <w:rFonts w:ascii="Calibri" w:eastAsia="微软雅黑" w:hAnsi="Calibri" w:cs="Calibri" w:hint="eastAsia"/>
          <w:lang w:val="fr-FR" w:eastAsia="zh-CN"/>
        </w:rPr>
        <w:t>出来，</w:t>
      </w:r>
      <w:r w:rsidR="003C2ABF" w:rsidRPr="00B505D6">
        <w:rPr>
          <w:rFonts w:ascii="Calibri" w:eastAsia="微软雅黑" w:hAnsi="Calibri" w:cs="Calibri"/>
          <w:lang w:val="fr-FR" w:eastAsia="zh-CN"/>
        </w:rPr>
        <w:t>并思考</w:t>
      </w:r>
      <w:r w:rsidR="000A0A71" w:rsidRPr="00B505D6">
        <w:rPr>
          <w:rFonts w:ascii="Calibri" w:eastAsia="微软雅黑" w:hAnsi="Calibri" w:cs="Calibri" w:hint="eastAsia"/>
          <w:lang w:val="fr-FR" w:eastAsia="zh-CN"/>
        </w:rPr>
        <w:t>它的修改是否有道理</w:t>
      </w:r>
      <w:r w:rsidR="00950F46" w:rsidRPr="00B505D6">
        <w:rPr>
          <w:rFonts w:ascii="Calibri" w:eastAsia="微软雅黑" w:hAnsi="Calibri" w:cs="Calibri" w:hint="eastAsia"/>
          <w:lang w:val="fr-FR" w:eastAsia="zh-CN"/>
        </w:rPr>
        <w:t>，或</w:t>
      </w:r>
      <w:r w:rsidR="003C2ABF" w:rsidRPr="00B505D6">
        <w:rPr>
          <w:rFonts w:ascii="Calibri" w:eastAsia="微软雅黑" w:hAnsi="Calibri" w:cs="Calibri"/>
          <w:lang w:val="fr-FR" w:eastAsia="zh-CN"/>
        </w:rPr>
        <w:t>你从中学到了什么</w:t>
      </w:r>
      <w:r w:rsidR="001D16E4" w:rsidRPr="001D16E4">
        <w:rPr>
          <w:rFonts w:ascii="Calibri" w:eastAsia="微软雅黑" w:hAnsi="Calibri" w:cs="Calibri"/>
          <w:lang w:val="fr-FR" w:eastAsia="zh-CN"/>
        </w:rPr>
        <w:t>（如：语法、词汇选择、句子结构等）</w:t>
      </w:r>
      <w:r w:rsidR="003C2ABF" w:rsidRPr="00B505D6">
        <w:rPr>
          <w:rFonts w:ascii="Calibri" w:eastAsia="微软雅黑" w:hAnsi="Calibri" w:cs="Calibri"/>
          <w:lang w:val="fr-FR" w:eastAsia="zh-CN"/>
        </w:rPr>
        <w:t>。</w:t>
      </w:r>
    </w:p>
    <w:p w14:paraId="14924757" w14:textId="77777777" w:rsidR="003C2ABF" w:rsidRPr="003C2ABF" w:rsidRDefault="003C2ABF" w:rsidP="003C2ABF">
      <w:pPr>
        <w:rPr>
          <w:rFonts w:ascii="Calibri" w:eastAsia="微软雅黑" w:hAnsi="Calibri" w:cs="Calibri"/>
          <w:lang w:val="fr-FR"/>
        </w:rPr>
      </w:pPr>
    </w:p>
    <w:p w14:paraId="5957ACF6" w14:textId="78CB02F8" w:rsidR="00BB3492" w:rsidRPr="003C2ABF" w:rsidRDefault="00BB3492" w:rsidP="00BB3492">
      <w:pPr>
        <w:rPr>
          <w:rFonts w:ascii="Calibri" w:eastAsia="微软雅黑" w:hAnsi="Calibri" w:cs="Calibri"/>
          <w:b/>
          <w:bCs/>
          <w:lang w:val="fr-FR"/>
        </w:rPr>
      </w:pPr>
      <w:r>
        <w:rPr>
          <w:rFonts w:ascii="Calibri" w:eastAsia="微软雅黑" w:hAnsi="Calibri" w:cs="Calibri" w:hint="eastAsia"/>
          <w:b/>
          <w:bCs/>
          <w:lang w:val="fr-FR"/>
        </w:rPr>
        <w:t>评分标准</w:t>
      </w:r>
      <w:r w:rsidRPr="003C2ABF">
        <w:rPr>
          <w:rFonts w:ascii="Calibri" w:eastAsia="微软雅黑" w:hAnsi="Calibri" w:cs="Calibri"/>
          <w:b/>
          <w:bCs/>
          <w:lang w:val="fr-FR"/>
        </w:rPr>
        <w:t>：</w:t>
      </w:r>
    </w:p>
    <w:p w14:paraId="6240F05F" w14:textId="4D486F63" w:rsidR="003C2ABF" w:rsidRPr="00C67AE5" w:rsidRDefault="00B97C1E" w:rsidP="00C67AE5">
      <w:pPr>
        <w:pStyle w:val="a0"/>
        <w:numPr>
          <w:ilvl w:val="0"/>
          <w:numId w:val="48"/>
        </w:numPr>
        <w:rPr>
          <w:rFonts w:ascii="Calibri" w:eastAsia="微软雅黑" w:hAnsi="Calibri" w:cs="Calibri"/>
          <w:lang w:val="fr-FR" w:eastAsia="zh-CN"/>
        </w:rPr>
      </w:pPr>
      <w:r w:rsidRPr="00C67AE5">
        <w:rPr>
          <w:rFonts w:ascii="Calibri" w:eastAsia="微软雅黑" w:hAnsi="Calibri" w:cs="Calibri" w:hint="eastAsia"/>
          <w:lang w:val="fr-FR" w:eastAsia="zh-CN"/>
        </w:rPr>
        <w:t>原稿真实性（未使用</w:t>
      </w:r>
      <w:r w:rsidRPr="00C67AE5">
        <w:rPr>
          <w:rFonts w:ascii="Calibri" w:eastAsia="微软雅黑" w:hAnsi="Calibri" w:cs="Calibri"/>
          <w:lang w:val="fr-FR" w:eastAsia="zh-CN"/>
        </w:rPr>
        <w:t>翻译或</w:t>
      </w:r>
      <w:r w:rsidRPr="00C67AE5">
        <w:rPr>
          <w:rFonts w:ascii="Calibri" w:eastAsia="微软雅黑" w:hAnsi="Calibri" w:cs="Calibri"/>
          <w:lang w:val="fr-FR" w:eastAsia="zh-CN"/>
        </w:rPr>
        <w:t>AI</w:t>
      </w:r>
      <w:r w:rsidRPr="00C67AE5">
        <w:rPr>
          <w:rFonts w:ascii="Calibri" w:eastAsia="微软雅黑" w:hAnsi="Calibri" w:cs="Calibri"/>
          <w:lang w:val="fr-FR" w:eastAsia="zh-CN"/>
        </w:rPr>
        <w:t>工具</w:t>
      </w:r>
      <w:r w:rsidRPr="00C67AE5">
        <w:rPr>
          <w:rFonts w:ascii="Calibri" w:eastAsia="微软雅黑" w:hAnsi="Calibri" w:cs="Calibri" w:hint="eastAsia"/>
          <w:lang w:val="fr-FR" w:eastAsia="zh-CN"/>
        </w:rPr>
        <w:t>）</w:t>
      </w:r>
      <w:r w:rsidR="00086155" w:rsidRPr="00C67AE5">
        <w:rPr>
          <w:rFonts w:ascii="Calibri" w:eastAsia="微软雅黑" w:hAnsi="Calibri" w:cs="Calibri" w:hint="eastAsia"/>
          <w:lang w:val="fr-FR" w:eastAsia="zh-CN"/>
        </w:rPr>
        <w:t>，自己思考、写作</w:t>
      </w:r>
      <w:r w:rsidR="001317C7" w:rsidRPr="00C67AE5">
        <w:rPr>
          <w:rFonts w:ascii="Calibri" w:eastAsia="微软雅黑" w:hAnsi="Calibri" w:cs="Calibri" w:hint="eastAsia"/>
          <w:lang w:val="fr-FR" w:eastAsia="zh-CN"/>
        </w:rPr>
        <w:t>。</w:t>
      </w:r>
    </w:p>
    <w:p w14:paraId="5C84A787" w14:textId="5133DA3E" w:rsidR="00024A69" w:rsidRPr="00C67AE5" w:rsidRDefault="00DC3858" w:rsidP="00C67AE5">
      <w:pPr>
        <w:pStyle w:val="a0"/>
        <w:numPr>
          <w:ilvl w:val="0"/>
          <w:numId w:val="48"/>
        </w:numPr>
        <w:rPr>
          <w:rFonts w:ascii="Calibri" w:eastAsia="微软雅黑" w:hAnsi="Calibri" w:cs="Calibri"/>
          <w:lang w:eastAsia="zh-CN"/>
        </w:rPr>
      </w:pPr>
      <w:r w:rsidRPr="00C67AE5">
        <w:rPr>
          <w:rFonts w:ascii="Calibri" w:eastAsia="微软雅黑" w:hAnsi="Calibri" w:cs="Calibri" w:hint="eastAsia"/>
          <w:lang w:eastAsia="zh-CN"/>
        </w:rPr>
        <w:t>原稿</w:t>
      </w:r>
      <w:r w:rsidR="00024A69" w:rsidRPr="00C67AE5">
        <w:rPr>
          <w:rFonts w:ascii="Calibri" w:eastAsia="微软雅黑" w:hAnsi="Calibri" w:cs="Calibri" w:hint="eastAsia"/>
          <w:lang w:eastAsia="zh-CN"/>
        </w:rPr>
        <w:t>符合题目要求（</w:t>
      </w:r>
      <w:r w:rsidR="00024A69" w:rsidRPr="00C67AE5">
        <w:rPr>
          <w:rFonts w:ascii="Calibri" w:eastAsia="微软雅黑" w:hAnsi="Calibri" w:cs="Calibri"/>
          <w:lang w:val="en-US" w:eastAsia="zh-CN"/>
        </w:rPr>
        <w:t>比较级与最高级</w:t>
      </w:r>
      <w:r w:rsidR="00024A69" w:rsidRPr="00C67AE5">
        <w:rPr>
          <w:rFonts w:ascii="Calibri" w:eastAsia="微软雅黑" w:hAnsi="Calibri" w:cs="Calibri" w:hint="eastAsia"/>
          <w:lang w:eastAsia="zh-CN"/>
        </w:rPr>
        <w:t>的使用、字数</w:t>
      </w:r>
      <w:r w:rsidR="006330CD" w:rsidRPr="00C67AE5">
        <w:rPr>
          <w:rFonts w:ascii="Calibri" w:eastAsia="微软雅黑" w:hAnsi="Calibri" w:cs="Calibri" w:hint="eastAsia"/>
          <w:lang w:eastAsia="zh-CN"/>
        </w:rPr>
        <w:t>、观点的表达等</w:t>
      </w:r>
      <w:r w:rsidR="00024A69" w:rsidRPr="00C67AE5">
        <w:rPr>
          <w:rFonts w:ascii="Calibri" w:eastAsia="微软雅黑" w:hAnsi="Calibri" w:cs="Calibri" w:hint="eastAsia"/>
          <w:lang w:eastAsia="zh-CN"/>
        </w:rPr>
        <w:t>）</w:t>
      </w:r>
      <w:r w:rsidR="001317C7" w:rsidRPr="00C67AE5">
        <w:rPr>
          <w:rFonts w:ascii="Calibri" w:eastAsia="微软雅黑" w:hAnsi="Calibri" w:cs="Calibri" w:hint="eastAsia"/>
          <w:lang w:eastAsia="zh-CN"/>
        </w:rPr>
        <w:t>。</w:t>
      </w:r>
    </w:p>
    <w:p w14:paraId="51838287" w14:textId="2A30A315" w:rsidR="00A80EA5" w:rsidRPr="00C67AE5" w:rsidRDefault="00326265" w:rsidP="00C67AE5">
      <w:pPr>
        <w:pStyle w:val="a0"/>
        <w:numPr>
          <w:ilvl w:val="0"/>
          <w:numId w:val="48"/>
        </w:numPr>
        <w:rPr>
          <w:rFonts w:ascii="Calibri" w:eastAsia="微软雅黑" w:hAnsi="Calibri" w:cs="Calibri"/>
          <w:lang w:val="en-US" w:eastAsia="zh-CN"/>
        </w:rPr>
      </w:pPr>
      <w:r w:rsidRPr="00C67AE5">
        <w:rPr>
          <w:rFonts w:ascii="Calibri" w:eastAsia="微软雅黑" w:hAnsi="Calibri" w:cs="Calibri" w:hint="eastAsia"/>
          <w:lang w:eastAsia="zh-CN"/>
        </w:rPr>
        <w:t>修改稿</w:t>
      </w:r>
      <w:r w:rsidR="00FF47D5" w:rsidRPr="00C67AE5">
        <w:rPr>
          <w:rFonts w:ascii="Calibri" w:eastAsia="微软雅黑" w:hAnsi="Calibri" w:cs="Calibri" w:hint="eastAsia"/>
          <w:lang w:eastAsia="zh-CN"/>
        </w:rPr>
        <w:t>标注</w:t>
      </w:r>
      <w:r w:rsidRPr="00C67AE5">
        <w:rPr>
          <w:rFonts w:ascii="Calibri" w:eastAsia="微软雅黑" w:hAnsi="Calibri" w:cs="Calibri" w:hint="eastAsia"/>
          <w:lang w:eastAsia="zh-CN"/>
        </w:rPr>
        <w:t>清晰，</w:t>
      </w:r>
      <w:r w:rsidR="00A80EA5" w:rsidRPr="00C67AE5">
        <w:rPr>
          <w:rFonts w:ascii="Calibri" w:eastAsia="微软雅黑" w:hAnsi="Calibri" w:cs="Calibri"/>
          <w:lang w:val="en-US" w:eastAsia="zh-CN"/>
        </w:rPr>
        <w:t>反思</w:t>
      </w:r>
      <w:r w:rsidR="00FF4AF8" w:rsidRPr="00C67AE5">
        <w:rPr>
          <w:rFonts w:ascii="Calibri" w:eastAsia="微软雅黑" w:hAnsi="Calibri" w:cs="Calibri" w:hint="eastAsia"/>
          <w:lang w:eastAsia="zh-CN"/>
        </w:rPr>
        <w:t>合理并</w:t>
      </w:r>
      <w:r w:rsidR="00E70E8A" w:rsidRPr="00C67AE5">
        <w:rPr>
          <w:rFonts w:ascii="Calibri" w:eastAsia="微软雅黑" w:hAnsi="Calibri" w:cs="Calibri" w:hint="eastAsia"/>
          <w:lang w:eastAsia="zh-CN"/>
        </w:rPr>
        <w:t>具有分析性</w:t>
      </w:r>
      <w:r w:rsidR="00A711BF" w:rsidRPr="00C67AE5">
        <w:rPr>
          <w:rFonts w:ascii="Calibri" w:eastAsia="微软雅黑" w:hAnsi="Calibri" w:cs="Calibri" w:hint="eastAsia"/>
          <w:lang w:eastAsia="zh-CN"/>
        </w:rPr>
        <w:t>。</w:t>
      </w:r>
    </w:p>
    <w:p w14:paraId="0D8A493A" w14:textId="3D33600B" w:rsidR="00A80EA5" w:rsidRPr="00A80EA5" w:rsidRDefault="00A80EA5" w:rsidP="00A80EA5">
      <w:pPr>
        <w:rPr>
          <w:rFonts w:ascii="Calibri" w:eastAsia="微软雅黑" w:hAnsi="Calibri" w:cs="Calibri"/>
        </w:rPr>
      </w:pPr>
    </w:p>
    <w:p w14:paraId="384D2D24" w14:textId="41EB8D96" w:rsidR="00086155" w:rsidRPr="000F46BF" w:rsidRDefault="00086155" w:rsidP="003C2ABF">
      <w:pPr>
        <w:rPr>
          <w:rFonts w:ascii="Calibri" w:eastAsia="微软雅黑" w:hAnsi="Calibri" w:cs="Calibri"/>
        </w:rPr>
      </w:pPr>
    </w:p>
    <w:p w14:paraId="04A39DAB" w14:textId="13E46B5C" w:rsidR="000F46BF" w:rsidRDefault="000F46BF" w:rsidP="003C2ABF">
      <w:pPr>
        <w:rPr>
          <w:rFonts w:ascii="Calibri" w:eastAsia="微软雅黑" w:hAnsi="Calibri" w:cs="Calibri"/>
          <w:lang w:val="fr-FR"/>
        </w:rPr>
      </w:pPr>
    </w:p>
    <w:p w14:paraId="3CF771C7" w14:textId="7BD4B276" w:rsidR="000F46BF" w:rsidRDefault="000F46BF" w:rsidP="003C2ABF">
      <w:pPr>
        <w:rPr>
          <w:rFonts w:ascii="Calibri" w:eastAsia="微软雅黑" w:hAnsi="Calibri" w:cs="Calibri"/>
          <w:lang w:val="fr-FR"/>
        </w:rPr>
      </w:pPr>
    </w:p>
    <w:p w14:paraId="29CF4A89" w14:textId="77777777" w:rsidR="000F46BF" w:rsidRPr="00BB3492" w:rsidRDefault="000F46BF" w:rsidP="003C2ABF">
      <w:pPr>
        <w:rPr>
          <w:rFonts w:ascii="Calibri" w:eastAsia="微软雅黑" w:hAnsi="Calibri" w:cs="Calibri"/>
          <w:lang w:val="fr-FR"/>
        </w:rPr>
      </w:pPr>
    </w:p>
    <w:p w14:paraId="4A314385" w14:textId="77777777" w:rsidR="008E7131" w:rsidRDefault="008E7131" w:rsidP="003C2ABF">
      <w:pPr>
        <w:rPr>
          <w:rFonts w:ascii="Calibri" w:eastAsia="微软雅黑" w:hAnsi="Calibri" w:cs="Calibri"/>
          <w:lang w:val="fr-FR"/>
        </w:rPr>
      </w:pPr>
    </w:p>
    <w:p w14:paraId="70524CCB" w14:textId="70DF8654" w:rsidR="003C2ABF" w:rsidRPr="002B664A" w:rsidRDefault="003C2ABF" w:rsidP="002B664A">
      <w:pPr>
        <w:pStyle w:val="a0"/>
        <w:numPr>
          <w:ilvl w:val="0"/>
          <w:numId w:val="49"/>
        </w:numPr>
        <w:rPr>
          <w:rFonts w:ascii="Calibri" w:eastAsia="微软雅黑" w:hAnsi="Calibri" w:cs="Calibri"/>
          <w:lang w:val="fr-FR"/>
        </w:rPr>
      </w:pPr>
      <w:r w:rsidRPr="002B664A">
        <w:rPr>
          <w:rFonts w:ascii="Calibri" w:eastAsia="微软雅黑" w:hAnsi="Calibri" w:cs="Calibri"/>
          <w:lang w:val="fr-FR"/>
        </w:rPr>
        <w:lastRenderedPageBreak/>
        <w:t>原始版本（自己写的）</w:t>
      </w:r>
    </w:p>
    <w:p w14:paraId="2058F13F" w14:textId="468767FF" w:rsidR="003C2ABF" w:rsidRDefault="003C2ABF" w:rsidP="003C2ABF">
      <w:pPr>
        <w:rPr>
          <w:rFonts w:ascii="Calibri" w:eastAsia="微软雅黑" w:hAnsi="Calibri" w:cs="Calibri"/>
          <w:lang w:val="fr-FR"/>
        </w:rPr>
      </w:pPr>
    </w:p>
    <w:p w14:paraId="53AD8AAF" w14:textId="43AE4EBD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110F8978" w14:textId="1C198E26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1B6EFB35" w14:textId="0BA7EAF6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3ED9684" w14:textId="0CB413CF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368951B" w14:textId="0E2D33C2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7275232" w14:textId="3A893543" w:rsidR="00BD2D47" w:rsidRPr="00BC212D" w:rsidRDefault="00BD2D47" w:rsidP="003C2ABF">
      <w:pPr>
        <w:rPr>
          <w:rFonts w:ascii="Calibri" w:eastAsia="微软雅黑" w:hAnsi="Calibri" w:cs="Calibri"/>
          <w:lang w:val="fr-CA"/>
        </w:rPr>
      </w:pPr>
    </w:p>
    <w:p w14:paraId="3CCD10CD" w14:textId="220A4A90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FDB31BA" w14:textId="170FAE59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FA056E3" w14:textId="5532120A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CEADFB9" w14:textId="5995B118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5EB7CD58" w14:textId="4C4D8AD3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55D3A308" w14:textId="332256B4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7650757" w14:textId="09D7672E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79E09A2" w14:textId="74E44EFC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5B71028" w14:textId="0AF3BD0E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3A87291" w14:textId="303FEC29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1EBA4C13" w14:textId="77777777" w:rsidR="00BD2D47" w:rsidRPr="003C2ABF" w:rsidRDefault="00BD2D47" w:rsidP="003C2ABF">
      <w:pPr>
        <w:rPr>
          <w:rFonts w:ascii="Calibri" w:eastAsia="微软雅黑" w:hAnsi="Calibri" w:cs="Calibri"/>
          <w:lang w:val="fr-FR"/>
        </w:rPr>
      </w:pPr>
    </w:p>
    <w:p w14:paraId="0F2BCE23" w14:textId="78E7DE29" w:rsidR="003C2ABF" w:rsidRPr="002B664A" w:rsidRDefault="003C2ABF" w:rsidP="002B664A">
      <w:pPr>
        <w:pStyle w:val="a0"/>
        <w:numPr>
          <w:ilvl w:val="0"/>
          <w:numId w:val="49"/>
        </w:numPr>
        <w:rPr>
          <w:rFonts w:ascii="Calibri" w:eastAsia="微软雅黑" w:hAnsi="Calibri" w:cs="Calibri"/>
          <w:lang w:val="fr-FR" w:eastAsia="zh-CN"/>
        </w:rPr>
      </w:pPr>
      <w:r w:rsidRPr="002B664A">
        <w:rPr>
          <w:rFonts w:ascii="Calibri" w:eastAsia="微软雅黑" w:hAnsi="Calibri" w:cs="Calibri"/>
          <w:lang w:val="fr-FR" w:eastAsia="zh-CN"/>
        </w:rPr>
        <w:t xml:space="preserve">AI </w:t>
      </w:r>
      <w:r w:rsidRPr="002B664A">
        <w:rPr>
          <w:rFonts w:ascii="Calibri" w:eastAsia="微软雅黑" w:hAnsi="Calibri" w:cs="Calibri"/>
          <w:lang w:val="fr-FR" w:eastAsia="zh-CN"/>
        </w:rPr>
        <w:t>修改后的版本</w:t>
      </w:r>
      <w:r w:rsidR="005E2CE2">
        <w:rPr>
          <w:rFonts w:ascii="Calibri" w:eastAsia="微软雅黑" w:hAnsi="Calibri" w:cs="Calibri" w:hint="eastAsia"/>
          <w:lang w:eastAsia="zh-CN"/>
        </w:rPr>
        <w:t>，所使用的的</w:t>
      </w:r>
      <w:r w:rsidR="005E2CE2" w:rsidRPr="00CE65BA">
        <w:rPr>
          <w:rFonts w:ascii="Calibri" w:eastAsia="微软雅黑" w:hAnsi="Calibri" w:cs="Calibri" w:hint="eastAsia"/>
          <w:lang w:val="fr-FR" w:eastAsia="zh-CN"/>
        </w:rPr>
        <w:t>大语言模型</w:t>
      </w:r>
      <w:r w:rsidR="005E2CE2">
        <w:rPr>
          <w:rFonts w:ascii="Calibri" w:eastAsia="微软雅黑" w:hAnsi="Calibri" w:cs="Calibri" w:hint="eastAsia"/>
          <w:lang w:val="fr-FR" w:eastAsia="zh-CN"/>
        </w:rPr>
        <w:t>为</w:t>
      </w:r>
      <w:r w:rsidR="00C27848">
        <w:rPr>
          <w:rFonts w:ascii="Calibri" w:eastAsia="微软雅黑" w:hAnsi="Calibri" w:cs="Calibri" w:hint="eastAsia"/>
          <w:lang w:val="fr-FR" w:eastAsia="zh-CN"/>
        </w:rPr>
        <w:t>_</w:t>
      </w:r>
      <w:r w:rsidR="00C27848">
        <w:rPr>
          <w:rFonts w:ascii="Calibri" w:eastAsia="微软雅黑" w:hAnsi="Calibri" w:cs="Calibri"/>
          <w:lang w:val="fr-FR" w:eastAsia="zh-CN"/>
        </w:rPr>
        <w:t>_______________</w:t>
      </w:r>
    </w:p>
    <w:p w14:paraId="1E8FDCCC" w14:textId="6C0548F8" w:rsidR="003C2ABF" w:rsidRDefault="003C2ABF" w:rsidP="003C2ABF">
      <w:pPr>
        <w:rPr>
          <w:rFonts w:ascii="Calibri" w:eastAsia="微软雅黑" w:hAnsi="Calibri" w:cs="Calibri"/>
          <w:lang w:val="fr-FR"/>
        </w:rPr>
      </w:pPr>
    </w:p>
    <w:p w14:paraId="21CD5628" w14:textId="5D6F08BB" w:rsidR="00BD2D47" w:rsidRPr="00226CA3" w:rsidRDefault="00BD2D47" w:rsidP="003C2ABF">
      <w:pPr>
        <w:rPr>
          <w:rFonts w:ascii="Calibri" w:eastAsia="微软雅黑" w:hAnsi="Calibri" w:cs="Calibri"/>
          <w:lang w:val="fr-FR"/>
        </w:rPr>
      </w:pPr>
    </w:p>
    <w:p w14:paraId="07AEE3BA" w14:textId="5B62F85D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EDEDE8C" w14:textId="470CAE19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C7FDE0E" w14:textId="6076AB48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395CE16" w14:textId="650FEF2B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F5721E8" w14:textId="3CBCA097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B699C7F" w14:textId="0DA56D3C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1E5C5A03" w14:textId="57F5D5F1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0D1D68E1" w14:textId="3C4D298C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73FC755" w14:textId="64CF0229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492C984" w14:textId="3E49B900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D4B0C25" w14:textId="331DA46F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133A0A9F" w14:textId="34B63680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D55A3F1" w14:textId="697F2D6A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4EFE25AE" w14:textId="06F86CD1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037330EC" w14:textId="75287A8A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CF1F1CD" w14:textId="58D60E14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26E6EF7B" w14:textId="047E0FD6" w:rsidR="00BD2D47" w:rsidRDefault="00BD2D47" w:rsidP="003C2ABF">
      <w:pPr>
        <w:rPr>
          <w:rFonts w:ascii="Calibri" w:eastAsia="微软雅黑" w:hAnsi="Calibri" w:cs="Calibri"/>
          <w:lang w:val="fr-FR"/>
        </w:rPr>
      </w:pPr>
    </w:p>
    <w:p w14:paraId="73324986" w14:textId="77777777" w:rsidR="00BD2D47" w:rsidRPr="003C2ABF" w:rsidRDefault="00BD2D47" w:rsidP="003C2ABF">
      <w:pPr>
        <w:rPr>
          <w:rFonts w:ascii="Calibri" w:eastAsia="微软雅黑" w:hAnsi="Calibri" w:cs="Calibri"/>
          <w:lang w:val="fr-FR"/>
        </w:rPr>
      </w:pPr>
    </w:p>
    <w:p w14:paraId="10164DE9" w14:textId="78C583F6" w:rsidR="003C2ABF" w:rsidRPr="002B664A" w:rsidRDefault="003C2ABF" w:rsidP="002B664A">
      <w:pPr>
        <w:pStyle w:val="a0"/>
        <w:numPr>
          <w:ilvl w:val="0"/>
          <w:numId w:val="49"/>
        </w:numPr>
        <w:rPr>
          <w:rFonts w:ascii="Calibri" w:eastAsia="微软雅黑" w:hAnsi="Calibri" w:cs="Calibri"/>
          <w:lang w:val="fr-FR"/>
        </w:rPr>
      </w:pPr>
      <w:proofErr w:type="spellStart"/>
      <w:r w:rsidRPr="002B664A">
        <w:rPr>
          <w:rFonts w:ascii="Calibri" w:eastAsia="微软雅黑" w:hAnsi="Calibri" w:cs="Calibri"/>
          <w:lang w:val="fr-FR"/>
        </w:rPr>
        <w:t>简短反思</w:t>
      </w:r>
      <w:proofErr w:type="spellEnd"/>
    </w:p>
    <w:p w14:paraId="0CBE8ECA" w14:textId="77777777" w:rsidR="003C2ABF" w:rsidRPr="003C2ABF" w:rsidRDefault="003C2ABF" w:rsidP="00780FA9">
      <w:pPr>
        <w:rPr>
          <w:rFonts w:ascii="Calibri" w:eastAsia="微软雅黑" w:hAnsi="Calibri" w:cs="Calibri"/>
          <w:lang w:val="fr-FR"/>
        </w:rPr>
      </w:pPr>
    </w:p>
    <w:sectPr w:rsidR="003C2ABF" w:rsidRPr="003C2ABF" w:rsidSect="009A2C70">
      <w:footerReference w:type="even" r:id="rId9"/>
      <w:footerReference w:type="defaul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3BE1A" w14:textId="77777777" w:rsidR="002A1032" w:rsidRDefault="002A1032" w:rsidP="00AE1114">
      <w:r>
        <w:separator/>
      </w:r>
    </w:p>
  </w:endnote>
  <w:endnote w:type="continuationSeparator" w:id="0">
    <w:p w14:paraId="21DFE232" w14:textId="77777777" w:rsidR="002A1032" w:rsidRDefault="002A1032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34D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66CE42E" w14:textId="77777777" w:rsidR="00B73165" w:rsidRDefault="00B73165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9E86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A093D">
      <w:rPr>
        <w:rStyle w:val="ac"/>
        <w:noProof/>
      </w:rPr>
      <w:t>3</w:t>
    </w:r>
    <w:r>
      <w:rPr>
        <w:rStyle w:val="ac"/>
      </w:rPr>
      <w:fldChar w:fldCharType="end"/>
    </w:r>
  </w:p>
  <w:p w14:paraId="56F32B02" w14:textId="77777777" w:rsidR="00B73165" w:rsidRDefault="00B73165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B5A80" w14:textId="77777777" w:rsidR="002A1032" w:rsidRDefault="002A1032" w:rsidP="00AE1114">
      <w:r>
        <w:separator/>
      </w:r>
    </w:p>
  </w:footnote>
  <w:footnote w:type="continuationSeparator" w:id="0">
    <w:p w14:paraId="79CABBF6" w14:textId="77777777" w:rsidR="002A1032" w:rsidRDefault="002A1032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86824CE"/>
    <w:multiLevelType w:val="hybridMultilevel"/>
    <w:tmpl w:val="4F2A5D1A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3A4FF5"/>
    <w:multiLevelType w:val="hybridMultilevel"/>
    <w:tmpl w:val="C6E01D8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DD325F"/>
    <w:multiLevelType w:val="multilevel"/>
    <w:tmpl w:val="E2FA3B0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5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BA23250"/>
    <w:multiLevelType w:val="hybridMultilevel"/>
    <w:tmpl w:val="C0DEB41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1B426A"/>
    <w:multiLevelType w:val="hybridMultilevel"/>
    <w:tmpl w:val="33162A68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E7399C"/>
    <w:multiLevelType w:val="hybridMultilevel"/>
    <w:tmpl w:val="2F8EDCA0"/>
    <w:lvl w:ilvl="0" w:tplc="040C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3F747EB"/>
    <w:multiLevelType w:val="hybridMultilevel"/>
    <w:tmpl w:val="A224D628"/>
    <w:lvl w:ilvl="0" w:tplc="6B2AACC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FE23C9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03CFD2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C2AA8D2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0B2F87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ED25CF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4F8720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53B016F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5680D0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C0799"/>
    <w:multiLevelType w:val="hybridMultilevel"/>
    <w:tmpl w:val="6C5EDEBC"/>
    <w:lvl w:ilvl="0" w:tplc="040C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68679F2"/>
    <w:multiLevelType w:val="hybridMultilevel"/>
    <w:tmpl w:val="06F8D2F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C19508F"/>
    <w:multiLevelType w:val="hybridMultilevel"/>
    <w:tmpl w:val="0E8C753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C430DEE"/>
    <w:multiLevelType w:val="hybridMultilevel"/>
    <w:tmpl w:val="CE5C15E2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1B17180"/>
    <w:multiLevelType w:val="hybridMultilevel"/>
    <w:tmpl w:val="1122C86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0"/>
  </w:num>
  <w:num w:numId="9">
    <w:abstractNumId w:val="23"/>
  </w:num>
  <w:num w:numId="10">
    <w:abstractNumId w:val="5"/>
  </w:num>
  <w:num w:numId="11">
    <w:abstractNumId w:val="8"/>
  </w:num>
  <w:num w:numId="12">
    <w:abstractNumId w:val="2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</w:num>
  <w:num w:numId="16">
    <w:abstractNumId w:val="15"/>
  </w:num>
  <w:num w:numId="17">
    <w:abstractNumId w:val="21"/>
  </w:num>
  <w:num w:numId="18">
    <w:abstractNumId w:val="1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19"/>
  </w:num>
  <w:num w:numId="23">
    <w:abstractNumId w:val="14"/>
  </w:num>
  <w:num w:numId="24">
    <w:abstractNumId w:val="9"/>
  </w:num>
  <w:num w:numId="25">
    <w:abstractNumId w:val="3"/>
  </w:num>
  <w:num w:numId="26">
    <w:abstractNumId w:val="17"/>
  </w:num>
  <w:num w:numId="27">
    <w:abstractNumId w:val="11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2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"/>
  </w:num>
  <w:num w:numId="48">
    <w:abstractNumId w:val="13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A9"/>
    <w:rsid w:val="00002612"/>
    <w:rsid w:val="00002881"/>
    <w:rsid w:val="00005232"/>
    <w:rsid w:val="00012E7E"/>
    <w:rsid w:val="00012F54"/>
    <w:rsid w:val="00024A69"/>
    <w:rsid w:val="00030B32"/>
    <w:rsid w:val="0003322E"/>
    <w:rsid w:val="00034855"/>
    <w:rsid w:val="00035A03"/>
    <w:rsid w:val="00036216"/>
    <w:rsid w:val="000375C7"/>
    <w:rsid w:val="00041B87"/>
    <w:rsid w:val="0004395F"/>
    <w:rsid w:val="00044DBF"/>
    <w:rsid w:val="00047096"/>
    <w:rsid w:val="00054CBA"/>
    <w:rsid w:val="000606A9"/>
    <w:rsid w:val="00062ADC"/>
    <w:rsid w:val="000634DF"/>
    <w:rsid w:val="000725E9"/>
    <w:rsid w:val="00072948"/>
    <w:rsid w:val="00073CB2"/>
    <w:rsid w:val="0007606B"/>
    <w:rsid w:val="00077BC3"/>
    <w:rsid w:val="00081218"/>
    <w:rsid w:val="00086155"/>
    <w:rsid w:val="000923CD"/>
    <w:rsid w:val="00093516"/>
    <w:rsid w:val="00093995"/>
    <w:rsid w:val="00094DE4"/>
    <w:rsid w:val="00094E83"/>
    <w:rsid w:val="000955DC"/>
    <w:rsid w:val="00095EF3"/>
    <w:rsid w:val="00096290"/>
    <w:rsid w:val="000975AC"/>
    <w:rsid w:val="000A093D"/>
    <w:rsid w:val="000A0A71"/>
    <w:rsid w:val="000A3CAB"/>
    <w:rsid w:val="000A4E9D"/>
    <w:rsid w:val="000A50D2"/>
    <w:rsid w:val="000B1177"/>
    <w:rsid w:val="000C1553"/>
    <w:rsid w:val="000C24BC"/>
    <w:rsid w:val="000C37D2"/>
    <w:rsid w:val="000C5B60"/>
    <w:rsid w:val="000D20DA"/>
    <w:rsid w:val="000D5761"/>
    <w:rsid w:val="000D626C"/>
    <w:rsid w:val="000E01B0"/>
    <w:rsid w:val="000E1802"/>
    <w:rsid w:val="000E45F3"/>
    <w:rsid w:val="000E4FAA"/>
    <w:rsid w:val="000E5935"/>
    <w:rsid w:val="000E601A"/>
    <w:rsid w:val="000E60CB"/>
    <w:rsid w:val="000F1055"/>
    <w:rsid w:val="000F1AA6"/>
    <w:rsid w:val="000F34C1"/>
    <w:rsid w:val="000F38D7"/>
    <w:rsid w:val="000F3BC4"/>
    <w:rsid w:val="000F46BF"/>
    <w:rsid w:val="00102CC9"/>
    <w:rsid w:val="00103975"/>
    <w:rsid w:val="00106B94"/>
    <w:rsid w:val="001115E5"/>
    <w:rsid w:val="00115AE3"/>
    <w:rsid w:val="00121E21"/>
    <w:rsid w:val="00123557"/>
    <w:rsid w:val="00123AB1"/>
    <w:rsid w:val="00123EDE"/>
    <w:rsid w:val="00124A31"/>
    <w:rsid w:val="001317C7"/>
    <w:rsid w:val="00134165"/>
    <w:rsid w:val="00136245"/>
    <w:rsid w:val="0014112C"/>
    <w:rsid w:val="00142E40"/>
    <w:rsid w:val="001462D3"/>
    <w:rsid w:val="00154C3B"/>
    <w:rsid w:val="0015649E"/>
    <w:rsid w:val="00161455"/>
    <w:rsid w:val="00162673"/>
    <w:rsid w:val="00163442"/>
    <w:rsid w:val="00163F1F"/>
    <w:rsid w:val="00166EE2"/>
    <w:rsid w:val="00170A7E"/>
    <w:rsid w:val="001732F4"/>
    <w:rsid w:val="00177C63"/>
    <w:rsid w:val="00180DE2"/>
    <w:rsid w:val="001817DA"/>
    <w:rsid w:val="00181844"/>
    <w:rsid w:val="00182AE4"/>
    <w:rsid w:val="00182B54"/>
    <w:rsid w:val="001863F6"/>
    <w:rsid w:val="00191A50"/>
    <w:rsid w:val="0019225B"/>
    <w:rsid w:val="00192C16"/>
    <w:rsid w:val="001A04A0"/>
    <w:rsid w:val="001A2A15"/>
    <w:rsid w:val="001A47F4"/>
    <w:rsid w:val="001A7AD0"/>
    <w:rsid w:val="001B1006"/>
    <w:rsid w:val="001B242C"/>
    <w:rsid w:val="001C01E2"/>
    <w:rsid w:val="001C190D"/>
    <w:rsid w:val="001C407C"/>
    <w:rsid w:val="001C52F5"/>
    <w:rsid w:val="001C53A2"/>
    <w:rsid w:val="001D03ED"/>
    <w:rsid w:val="001D16E4"/>
    <w:rsid w:val="001D370D"/>
    <w:rsid w:val="001D4E7D"/>
    <w:rsid w:val="001D5BF8"/>
    <w:rsid w:val="001E4546"/>
    <w:rsid w:val="001F04E4"/>
    <w:rsid w:val="001F0BD7"/>
    <w:rsid w:val="001F42E4"/>
    <w:rsid w:val="001F50D3"/>
    <w:rsid w:val="00200821"/>
    <w:rsid w:val="00202615"/>
    <w:rsid w:val="00202E19"/>
    <w:rsid w:val="002054D9"/>
    <w:rsid w:val="00206BA5"/>
    <w:rsid w:val="00207D7C"/>
    <w:rsid w:val="00211758"/>
    <w:rsid w:val="00211B98"/>
    <w:rsid w:val="002135C0"/>
    <w:rsid w:val="00214E48"/>
    <w:rsid w:val="00214FCA"/>
    <w:rsid w:val="002151EF"/>
    <w:rsid w:val="00216B54"/>
    <w:rsid w:val="00224AB9"/>
    <w:rsid w:val="00225A16"/>
    <w:rsid w:val="00226CA3"/>
    <w:rsid w:val="002312D5"/>
    <w:rsid w:val="0023354B"/>
    <w:rsid w:val="002338C8"/>
    <w:rsid w:val="00234A68"/>
    <w:rsid w:val="00234B72"/>
    <w:rsid w:val="0023767B"/>
    <w:rsid w:val="00240EE0"/>
    <w:rsid w:val="00242C7C"/>
    <w:rsid w:val="00250AFD"/>
    <w:rsid w:val="00251A2D"/>
    <w:rsid w:val="00252716"/>
    <w:rsid w:val="00261090"/>
    <w:rsid w:val="00263DC5"/>
    <w:rsid w:val="00264029"/>
    <w:rsid w:val="00265032"/>
    <w:rsid w:val="00265580"/>
    <w:rsid w:val="00272185"/>
    <w:rsid w:val="0027281B"/>
    <w:rsid w:val="00273000"/>
    <w:rsid w:val="002738B5"/>
    <w:rsid w:val="002747AF"/>
    <w:rsid w:val="00275B09"/>
    <w:rsid w:val="00286A3A"/>
    <w:rsid w:val="0028763D"/>
    <w:rsid w:val="00291B1F"/>
    <w:rsid w:val="00291D6D"/>
    <w:rsid w:val="0029210B"/>
    <w:rsid w:val="00293517"/>
    <w:rsid w:val="002A1032"/>
    <w:rsid w:val="002A5684"/>
    <w:rsid w:val="002A6B79"/>
    <w:rsid w:val="002B13C0"/>
    <w:rsid w:val="002B2BE5"/>
    <w:rsid w:val="002B3693"/>
    <w:rsid w:val="002B664A"/>
    <w:rsid w:val="002B6F93"/>
    <w:rsid w:val="002C107A"/>
    <w:rsid w:val="002C2B09"/>
    <w:rsid w:val="002C65E1"/>
    <w:rsid w:val="002C6810"/>
    <w:rsid w:val="002C72E5"/>
    <w:rsid w:val="002D1077"/>
    <w:rsid w:val="002D6F77"/>
    <w:rsid w:val="002E048E"/>
    <w:rsid w:val="002E0B68"/>
    <w:rsid w:val="002E2514"/>
    <w:rsid w:val="002E6F83"/>
    <w:rsid w:val="002F2326"/>
    <w:rsid w:val="002F5B55"/>
    <w:rsid w:val="002F7FEB"/>
    <w:rsid w:val="0030230F"/>
    <w:rsid w:val="00302701"/>
    <w:rsid w:val="00302ECE"/>
    <w:rsid w:val="0030702C"/>
    <w:rsid w:val="003109D8"/>
    <w:rsid w:val="00320689"/>
    <w:rsid w:val="0032114C"/>
    <w:rsid w:val="003242D2"/>
    <w:rsid w:val="003249E1"/>
    <w:rsid w:val="00324CCC"/>
    <w:rsid w:val="00326265"/>
    <w:rsid w:val="00330275"/>
    <w:rsid w:val="003313A7"/>
    <w:rsid w:val="00334723"/>
    <w:rsid w:val="0033694B"/>
    <w:rsid w:val="003416D4"/>
    <w:rsid w:val="0034303E"/>
    <w:rsid w:val="00344A6E"/>
    <w:rsid w:val="00346F18"/>
    <w:rsid w:val="003529C3"/>
    <w:rsid w:val="00354642"/>
    <w:rsid w:val="00356D1A"/>
    <w:rsid w:val="003631E9"/>
    <w:rsid w:val="00363CD8"/>
    <w:rsid w:val="00365D39"/>
    <w:rsid w:val="003670E6"/>
    <w:rsid w:val="00375624"/>
    <w:rsid w:val="003758F2"/>
    <w:rsid w:val="00382942"/>
    <w:rsid w:val="00382A9E"/>
    <w:rsid w:val="00383D46"/>
    <w:rsid w:val="00383E32"/>
    <w:rsid w:val="00384202"/>
    <w:rsid w:val="00384B83"/>
    <w:rsid w:val="00384D10"/>
    <w:rsid w:val="00385335"/>
    <w:rsid w:val="003906D3"/>
    <w:rsid w:val="003921E8"/>
    <w:rsid w:val="0039617C"/>
    <w:rsid w:val="003A04BF"/>
    <w:rsid w:val="003A6265"/>
    <w:rsid w:val="003A6DF2"/>
    <w:rsid w:val="003A765C"/>
    <w:rsid w:val="003B16FB"/>
    <w:rsid w:val="003B316A"/>
    <w:rsid w:val="003B4D0A"/>
    <w:rsid w:val="003B5F4E"/>
    <w:rsid w:val="003B69B4"/>
    <w:rsid w:val="003B6D71"/>
    <w:rsid w:val="003C2ABF"/>
    <w:rsid w:val="003C3605"/>
    <w:rsid w:val="003C478D"/>
    <w:rsid w:val="003C5390"/>
    <w:rsid w:val="003C54B4"/>
    <w:rsid w:val="003C739A"/>
    <w:rsid w:val="003C7631"/>
    <w:rsid w:val="003D06C9"/>
    <w:rsid w:val="003D370A"/>
    <w:rsid w:val="003D4881"/>
    <w:rsid w:val="003D566D"/>
    <w:rsid w:val="003E44FA"/>
    <w:rsid w:val="003E588D"/>
    <w:rsid w:val="003E58FB"/>
    <w:rsid w:val="003E70A9"/>
    <w:rsid w:val="003E70AB"/>
    <w:rsid w:val="003F171B"/>
    <w:rsid w:val="003F607F"/>
    <w:rsid w:val="004000FA"/>
    <w:rsid w:val="0040053F"/>
    <w:rsid w:val="00400812"/>
    <w:rsid w:val="00403D26"/>
    <w:rsid w:val="004058AB"/>
    <w:rsid w:val="00406642"/>
    <w:rsid w:val="00410E96"/>
    <w:rsid w:val="00415D2F"/>
    <w:rsid w:val="00420237"/>
    <w:rsid w:val="00426576"/>
    <w:rsid w:val="00427840"/>
    <w:rsid w:val="004315CA"/>
    <w:rsid w:val="0043205E"/>
    <w:rsid w:val="00433B0E"/>
    <w:rsid w:val="004354C7"/>
    <w:rsid w:val="0043735B"/>
    <w:rsid w:val="00440E5A"/>
    <w:rsid w:val="004426AF"/>
    <w:rsid w:val="00443189"/>
    <w:rsid w:val="00450176"/>
    <w:rsid w:val="00450A7E"/>
    <w:rsid w:val="00454737"/>
    <w:rsid w:val="004557FB"/>
    <w:rsid w:val="00455829"/>
    <w:rsid w:val="004576D0"/>
    <w:rsid w:val="0046034E"/>
    <w:rsid w:val="004637F8"/>
    <w:rsid w:val="00463CAC"/>
    <w:rsid w:val="004642C4"/>
    <w:rsid w:val="00465C7C"/>
    <w:rsid w:val="00467DDB"/>
    <w:rsid w:val="00474656"/>
    <w:rsid w:val="00477BB6"/>
    <w:rsid w:val="00480543"/>
    <w:rsid w:val="00481064"/>
    <w:rsid w:val="00483656"/>
    <w:rsid w:val="00484DA1"/>
    <w:rsid w:val="00487D23"/>
    <w:rsid w:val="00490374"/>
    <w:rsid w:val="00492E7C"/>
    <w:rsid w:val="004937CA"/>
    <w:rsid w:val="00493F5A"/>
    <w:rsid w:val="004965B8"/>
    <w:rsid w:val="004968E3"/>
    <w:rsid w:val="00496E70"/>
    <w:rsid w:val="004A0E37"/>
    <w:rsid w:val="004A1005"/>
    <w:rsid w:val="004A1359"/>
    <w:rsid w:val="004A554D"/>
    <w:rsid w:val="004B043D"/>
    <w:rsid w:val="004B0FA6"/>
    <w:rsid w:val="004B185B"/>
    <w:rsid w:val="004B28CE"/>
    <w:rsid w:val="004B3277"/>
    <w:rsid w:val="004C6012"/>
    <w:rsid w:val="004D0164"/>
    <w:rsid w:val="004D1A4A"/>
    <w:rsid w:val="004D2D0D"/>
    <w:rsid w:val="004D3C71"/>
    <w:rsid w:val="004D6088"/>
    <w:rsid w:val="004D7CC4"/>
    <w:rsid w:val="004E1223"/>
    <w:rsid w:val="004E27FF"/>
    <w:rsid w:val="004E63F0"/>
    <w:rsid w:val="004E6E12"/>
    <w:rsid w:val="004E7203"/>
    <w:rsid w:val="004F2C76"/>
    <w:rsid w:val="004F5547"/>
    <w:rsid w:val="004F72C7"/>
    <w:rsid w:val="00502757"/>
    <w:rsid w:val="00513065"/>
    <w:rsid w:val="00516B26"/>
    <w:rsid w:val="00523C3E"/>
    <w:rsid w:val="005250C7"/>
    <w:rsid w:val="005277A7"/>
    <w:rsid w:val="005302D0"/>
    <w:rsid w:val="00536681"/>
    <w:rsid w:val="00537448"/>
    <w:rsid w:val="0054089B"/>
    <w:rsid w:val="005459CC"/>
    <w:rsid w:val="00547229"/>
    <w:rsid w:val="00551AFD"/>
    <w:rsid w:val="00555424"/>
    <w:rsid w:val="005665FF"/>
    <w:rsid w:val="005715EE"/>
    <w:rsid w:val="005726C7"/>
    <w:rsid w:val="0057273B"/>
    <w:rsid w:val="005736D9"/>
    <w:rsid w:val="00573EA9"/>
    <w:rsid w:val="00576374"/>
    <w:rsid w:val="00577AD8"/>
    <w:rsid w:val="00580045"/>
    <w:rsid w:val="005803B2"/>
    <w:rsid w:val="00580FB1"/>
    <w:rsid w:val="00581A55"/>
    <w:rsid w:val="00582D0A"/>
    <w:rsid w:val="005831A7"/>
    <w:rsid w:val="00583A23"/>
    <w:rsid w:val="00584041"/>
    <w:rsid w:val="0058556B"/>
    <w:rsid w:val="00591F71"/>
    <w:rsid w:val="005945E2"/>
    <w:rsid w:val="005949BD"/>
    <w:rsid w:val="00596DC0"/>
    <w:rsid w:val="005978E8"/>
    <w:rsid w:val="00597B39"/>
    <w:rsid w:val="005A2507"/>
    <w:rsid w:val="005B14C4"/>
    <w:rsid w:val="005B24D1"/>
    <w:rsid w:val="005B25FC"/>
    <w:rsid w:val="005B3E17"/>
    <w:rsid w:val="005B6A81"/>
    <w:rsid w:val="005C0ACC"/>
    <w:rsid w:val="005C1C45"/>
    <w:rsid w:val="005C1CE3"/>
    <w:rsid w:val="005C1D82"/>
    <w:rsid w:val="005D059A"/>
    <w:rsid w:val="005D09C6"/>
    <w:rsid w:val="005D2352"/>
    <w:rsid w:val="005D3751"/>
    <w:rsid w:val="005D45FE"/>
    <w:rsid w:val="005D650F"/>
    <w:rsid w:val="005D666F"/>
    <w:rsid w:val="005D6D47"/>
    <w:rsid w:val="005E02EA"/>
    <w:rsid w:val="005E288D"/>
    <w:rsid w:val="005E2CE2"/>
    <w:rsid w:val="005F108B"/>
    <w:rsid w:val="005F4A88"/>
    <w:rsid w:val="005F5A2D"/>
    <w:rsid w:val="005F5D8F"/>
    <w:rsid w:val="005F773F"/>
    <w:rsid w:val="005F7CF5"/>
    <w:rsid w:val="00601A81"/>
    <w:rsid w:val="0060415B"/>
    <w:rsid w:val="00604DD7"/>
    <w:rsid w:val="006075A6"/>
    <w:rsid w:val="006102B9"/>
    <w:rsid w:val="00611454"/>
    <w:rsid w:val="006166E0"/>
    <w:rsid w:val="00616CD4"/>
    <w:rsid w:val="006170FB"/>
    <w:rsid w:val="00622524"/>
    <w:rsid w:val="00622B92"/>
    <w:rsid w:val="00624FB7"/>
    <w:rsid w:val="00627030"/>
    <w:rsid w:val="006277F4"/>
    <w:rsid w:val="0063283B"/>
    <w:rsid w:val="006330CD"/>
    <w:rsid w:val="006348D3"/>
    <w:rsid w:val="0064047D"/>
    <w:rsid w:val="006407CC"/>
    <w:rsid w:val="0064087B"/>
    <w:rsid w:val="00640AFA"/>
    <w:rsid w:val="0064194D"/>
    <w:rsid w:val="0064198D"/>
    <w:rsid w:val="00647AE4"/>
    <w:rsid w:val="00657252"/>
    <w:rsid w:val="00657EA6"/>
    <w:rsid w:val="006625EB"/>
    <w:rsid w:val="006703B4"/>
    <w:rsid w:val="00670AB9"/>
    <w:rsid w:val="006720AB"/>
    <w:rsid w:val="00672BE6"/>
    <w:rsid w:val="006757A6"/>
    <w:rsid w:val="00677089"/>
    <w:rsid w:val="0068106B"/>
    <w:rsid w:val="00682568"/>
    <w:rsid w:val="00683130"/>
    <w:rsid w:val="00685CA3"/>
    <w:rsid w:val="00691F89"/>
    <w:rsid w:val="00694945"/>
    <w:rsid w:val="00695DCC"/>
    <w:rsid w:val="00697BFE"/>
    <w:rsid w:val="006A2286"/>
    <w:rsid w:val="006A22C1"/>
    <w:rsid w:val="006A2C42"/>
    <w:rsid w:val="006B1975"/>
    <w:rsid w:val="006B35C1"/>
    <w:rsid w:val="006B5081"/>
    <w:rsid w:val="006B556C"/>
    <w:rsid w:val="006B73C2"/>
    <w:rsid w:val="006C006B"/>
    <w:rsid w:val="006C5422"/>
    <w:rsid w:val="006C79CB"/>
    <w:rsid w:val="006D20F3"/>
    <w:rsid w:val="006D3120"/>
    <w:rsid w:val="006D3878"/>
    <w:rsid w:val="006D5A6F"/>
    <w:rsid w:val="006D769D"/>
    <w:rsid w:val="006E0DF9"/>
    <w:rsid w:val="006E1363"/>
    <w:rsid w:val="006E31B6"/>
    <w:rsid w:val="006E6C5E"/>
    <w:rsid w:val="006F12BC"/>
    <w:rsid w:val="006F29C1"/>
    <w:rsid w:val="006F4060"/>
    <w:rsid w:val="006F42F9"/>
    <w:rsid w:val="006F4622"/>
    <w:rsid w:val="006F5CCF"/>
    <w:rsid w:val="006F607C"/>
    <w:rsid w:val="006F652F"/>
    <w:rsid w:val="006F7735"/>
    <w:rsid w:val="006F7AC3"/>
    <w:rsid w:val="0070061D"/>
    <w:rsid w:val="00703C5E"/>
    <w:rsid w:val="00705D79"/>
    <w:rsid w:val="00706ECD"/>
    <w:rsid w:val="00707EAD"/>
    <w:rsid w:val="00710F30"/>
    <w:rsid w:val="007203E4"/>
    <w:rsid w:val="00724F91"/>
    <w:rsid w:val="00732F46"/>
    <w:rsid w:val="00734512"/>
    <w:rsid w:val="00741BB4"/>
    <w:rsid w:val="0074425C"/>
    <w:rsid w:val="00744BB6"/>
    <w:rsid w:val="007450F1"/>
    <w:rsid w:val="00747770"/>
    <w:rsid w:val="0075470D"/>
    <w:rsid w:val="00765CDB"/>
    <w:rsid w:val="00766907"/>
    <w:rsid w:val="00766CC1"/>
    <w:rsid w:val="00780FA9"/>
    <w:rsid w:val="00781A5A"/>
    <w:rsid w:val="0078251F"/>
    <w:rsid w:val="0078488A"/>
    <w:rsid w:val="007851F8"/>
    <w:rsid w:val="00786E44"/>
    <w:rsid w:val="007870E6"/>
    <w:rsid w:val="00791DCC"/>
    <w:rsid w:val="0079295D"/>
    <w:rsid w:val="007A0D91"/>
    <w:rsid w:val="007A4837"/>
    <w:rsid w:val="007A4A41"/>
    <w:rsid w:val="007A6680"/>
    <w:rsid w:val="007A7F70"/>
    <w:rsid w:val="007B1376"/>
    <w:rsid w:val="007B2354"/>
    <w:rsid w:val="007B2E46"/>
    <w:rsid w:val="007B363A"/>
    <w:rsid w:val="007B7A85"/>
    <w:rsid w:val="007C1D3D"/>
    <w:rsid w:val="007C3E8D"/>
    <w:rsid w:val="007C6F07"/>
    <w:rsid w:val="007D1B2B"/>
    <w:rsid w:val="007D2009"/>
    <w:rsid w:val="007D2D6E"/>
    <w:rsid w:val="007D3E06"/>
    <w:rsid w:val="007D5143"/>
    <w:rsid w:val="007E02B6"/>
    <w:rsid w:val="007E6A5C"/>
    <w:rsid w:val="007E7354"/>
    <w:rsid w:val="007E760F"/>
    <w:rsid w:val="007F0632"/>
    <w:rsid w:val="007F2365"/>
    <w:rsid w:val="007F4A78"/>
    <w:rsid w:val="007F4E09"/>
    <w:rsid w:val="00801555"/>
    <w:rsid w:val="0080166C"/>
    <w:rsid w:val="00804C21"/>
    <w:rsid w:val="008116F3"/>
    <w:rsid w:val="00811AC1"/>
    <w:rsid w:val="00811F88"/>
    <w:rsid w:val="00816AF1"/>
    <w:rsid w:val="008201F4"/>
    <w:rsid w:val="00820895"/>
    <w:rsid w:val="008215C5"/>
    <w:rsid w:val="0082307C"/>
    <w:rsid w:val="0082357C"/>
    <w:rsid w:val="00832410"/>
    <w:rsid w:val="00834374"/>
    <w:rsid w:val="0083491D"/>
    <w:rsid w:val="00834D7F"/>
    <w:rsid w:val="00842053"/>
    <w:rsid w:val="00842875"/>
    <w:rsid w:val="00842E50"/>
    <w:rsid w:val="00847D31"/>
    <w:rsid w:val="00850144"/>
    <w:rsid w:val="00855080"/>
    <w:rsid w:val="00860C61"/>
    <w:rsid w:val="008641EC"/>
    <w:rsid w:val="008652FB"/>
    <w:rsid w:val="00865A8B"/>
    <w:rsid w:val="008701C3"/>
    <w:rsid w:val="00870494"/>
    <w:rsid w:val="0087132E"/>
    <w:rsid w:val="008728FE"/>
    <w:rsid w:val="00875291"/>
    <w:rsid w:val="00875CD6"/>
    <w:rsid w:val="00876BF1"/>
    <w:rsid w:val="00880C4B"/>
    <w:rsid w:val="008824F5"/>
    <w:rsid w:val="00891C5E"/>
    <w:rsid w:val="00892440"/>
    <w:rsid w:val="008931A9"/>
    <w:rsid w:val="008957F5"/>
    <w:rsid w:val="0089612F"/>
    <w:rsid w:val="008A1218"/>
    <w:rsid w:val="008A40D6"/>
    <w:rsid w:val="008A731E"/>
    <w:rsid w:val="008B02C8"/>
    <w:rsid w:val="008B1110"/>
    <w:rsid w:val="008B1D96"/>
    <w:rsid w:val="008B1DE1"/>
    <w:rsid w:val="008B3E08"/>
    <w:rsid w:val="008B3E3F"/>
    <w:rsid w:val="008B49E6"/>
    <w:rsid w:val="008B61A6"/>
    <w:rsid w:val="008B622B"/>
    <w:rsid w:val="008C7932"/>
    <w:rsid w:val="008D0BCE"/>
    <w:rsid w:val="008E12DF"/>
    <w:rsid w:val="008E3D2A"/>
    <w:rsid w:val="008E40E1"/>
    <w:rsid w:val="008E7131"/>
    <w:rsid w:val="008E7656"/>
    <w:rsid w:val="008E77D6"/>
    <w:rsid w:val="008F097B"/>
    <w:rsid w:val="008F1A88"/>
    <w:rsid w:val="008F3278"/>
    <w:rsid w:val="008F4D6A"/>
    <w:rsid w:val="00900C70"/>
    <w:rsid w:val="00902142"/>
    <w:rsid w:val="00902DD4"/>
    <w:rsid w:val="009044BC"/>
    <w:rsid w:val="00905B3C"/>
    <w:rsid w:val="00906938"/>
    <w:rsid w:val="00910295"/>
    <w:rsid w:val="00911A8E"/>
    <w:rsid w:val="00912335"/>
    <w:rsid w:val="00914746"/>
    <w:rsid w:val="00914D04"/>
    <w:rsid w:val="009170AB"/>
    <w:rsid w:val="00917AAC"/>
    <w:rsid w:val="0092159F"/>
    <w:rsid w:val="00922390"/>
    <w:rsid w:val="00923DF3"/>
    <w:rsid w:val="0092778D"/>
    <w:rsid w:val="00927D0B"/>
    <w:rsid w:val="0093141C"/>
    <w:rsid w:val="00934047"/>
    <w:rsid w:val="00935A36"/>
    <w:rsid w:val="009422E6"/>
    <w:rsid w:val="00950F46"/>
    <w:rsid w:val="0095415D"/>
    <w:rsid w:val="009572C8"/>
    <w:rsid w:val="00963023"/>
    <w:rsid w:val="00970649"/>
    <w:rsid w:val="0097206D"/>
    <w:rsid w:val="00976F35"/>
    <w:rsid w:val="00977119"/>
    <w:rsid w:val="009818B1"/>
    <w:rsid w:val="0098284C"/>
    <w:rsid w:val="00983FC5"/>
    <w:rsid w:val="00984B9B"/>
    <w:rsid w:val="0098517F"/>
    <w:rsid w:val="00986B13"/>
    <w:rsid w:val="00990A18"/>
    <w:rsid w:val="009912CB"/>
    <w:rsid w:val="00992438"/>
    <w:rsid w:val="009961DE"/>
    <w:rsid w:val="00997352"/>
    <w:rsid w:val="009A1A2D"/>
    <w:rsid w:val="009A2136"/>
    <w:rsid w:val="009A2C70"/>
    <w:rsid w:val="009A39CF"/>
    <w:rsid w:val="009B07C4"/>
    <w:rsid w:val="009B5747"/>
    <w:rsid w:val="009C0061"/>
    <w:rsid w:val="009C134B"/>
    <w:rsid w:val="009C3E96"/>
    <w:rsid w:val="009D10D1"/>
    <w:rsid w:val="009D1734"/>
    <w:rsid w:val="009D19A8"/>
    <w:rsid w:val="009D2C19"/>
    <w:rsid w:val="009D6861"/>
    <w:rsid w:val="009E2BED"/>
    <w:rsid w:val="009E3AD2"/>
    <w:rsid w:val="009E49DF"/>
    <w:rsid w:val="009E689A"/>
    <w:rsid w:val="009E76B0"/>
    <w:rsid w:val="009F12C9"/>
    <w:rsid w:val="009F35B2"/>
    <w:rsid w:val="009F534B"/>
    <w:rsid w:val="009F6DD9"/>
    <w:rsid w:val="00A070DE"/>
    <w:rsid w:val="00A07D3D"/>
    <w:rsid w:val="00A20DD2"/>
    <w:rsid w:val="00A212F5"/>
    <w:rsid w:val="00A22ADC"/>
    <w:rsid w:val="00A238AE"/>
    <w:rsid w:val="00A24C28"/>
    <w:rsid w:val="00A26B1D"/>
    <w:rsid w:val="00A27384"/>
    <w:rsid w:val="00A302C2"/>
    <w:rsid w:val="00A31FA4"/>
    <w:rsid w:val="00A32EF7"/>
    <w:rsid w:val="00A33CA6"/>
    <w:rsid w:val="00A344CD"/>
    <w:rsid w:val="00A42DC7"/>
    <w:rsid w:val="00A43DD5"/>
    <w:rsid w:val="00A44DA9"/>
    <w:rsid w:val="00A471B3"/>
    <w:rsid w:val="00A47EA1"/>
    <w:rsid w:val="00A54866"/>
    <w:rsid w:val="00A57009"/>
    <w:rsid w:val="00A6656C"/>
    <w:rsid w:val="00A669A1"/>
    <w:rsid w:val="00A711BF"/>
    <w:rsid w:val="00A80EA5"/>
    <w:rsid w:val="00A83DED"/>
    <w:rsid w:val="00A8669E"/>
    <w:rsid w:val="00A87463"/>
    <w:rsid w:val="00A92283"/>
    <w:rsid w:val="00A934DC"/>
    <w:rsid w:val="00A936C6"/>
    <w:rsid w:val="00A9415A"/>
    <w:rsid w:val="00A9523A"/>
    <w:rsid w:val="00A95311"/>
    <w:rsid w:val="00A96DB7"/>
    <w:rsid w:val="00AA6A45"/>
    <w:rsid w:val="00AB1077"/>
    <w:rsid w:val="00AB1498"/>
    <w:rsid w:val="00AB3277"/>
    <w:rsid w:val="00AC7B86"/>
    <w:rsid w:val="00AD1426"/>
    <w:rsid w:val="00AD2A77"/>
    <w:rsid w:val="00AD3E70"/>
    <w:rsid w:val="00AE1114"/>
    <w:rsid w:val="00AE4A6D"/>
    <w:rsid w:val="00AF00B6"/>
    <w:rsid w:val="00AF0F8E"/>
    <w:rsid w:val="00B00F6E"/>
    <w:rsid w:val="00B01021"/>
    <w:rsid w:val="00B03528"/>
    <w:rsid w:val="00B041F7"/>
    <w:rsid w:val="00B045CC"/>
    <w:rsid w:val="00B12EB7"/>
    <w:rsid w:val="00B13CD0"/>
    <w:rsid w:val="00B15D40"/>
    <w:rsid w:val="00B1653E"/>
    <w:rsid w:val="00B17AE9"/>
    <w:rsid w:val="00B21587"/>
    <w:rsid w:val="00B23450"/>
    <w:rsid w:val="00B2554B"/>
    <w:rsid w:val="00B25DDF"/>
    <w:rsid w:val="00B2679C"/>
    <w:rsid w:val="00B333B0"/>
    <w:rsid w:val="00B33A8B"/>
    <w:rsid w:val="00B33C60"/>
    <w:rsid w:val="00B35EE9"/>
    <w:rsid w:val="00B3760A"/>
    <w:rsid w:val="00B40313"/>
    <w:rsid w:val="00B40614"/>
    <w:rsid w:val="00B4078F"/>
    <w:rsid w:val="00B43289"/>
    <w:rsid w:val="00B437A7"/>
    <w:rsid w:val="00B43981"/>
    <w:rsid w:val="00B445AB"/>
    <w:rsid w:val="00B464B5"/>
    <w:rsid w:val="00B47395"/>
    <w:rsid w:val="00B47C25"/>
    <w:rsid w:val="00B505D6"/>
    <w:rsid w:val="00B518B3"/>
    <w:rsid w:val="00B56EFD"/>
    <w:rsid w:val="00B60F8E"/>
    <w:rsid w:val="00B64B7E"/>
    <w:rsid w:val="00B64F8F"/>
    <w:rsid w:val="00B66AF8"/>
    <w:rsid w:val="00B67579"/>
    <w:rsid w:val="00B67DCD"/>
    <w:rsid w:val="00B7074C"/>
    <w:rsid w:val="00B720D1"/>
    <w:rsid w:val="00B729FA"/>
    <w:rsid w:val="00B73165"/>
    <w:rsid w:val="00B74690"/>
    <w:rsid w:val="00B81D95"/>
    <w:rsid w:val="00B82806"/>
    <w:rsid w:val="00B832B4"/>
    <w:rsid w:val="00B846BC"/>
    <w:rsid w:val="00B84D30"/>
    <w:rsid w:val="00B8695E"/>
    <w:rsid w:val="00B94FAD"/>
    <w:rsid w:val="00B96D50"/>
    <w:rsid w:val="00B977DB"/>
    <w:rsid w:val="00B97C1E"/>
    <w:rsid w:val="00BA0747"/>
    <w:rsid w:val="00BA124F"/>
    <w:rsid w:val="00BA1511"/>
    <w:rsid w:val="00BA1F52"/>
    <w:rsid w:val="00BA4141"/>
    <w:rsid w:val="00BA4E87"/>
    <w:rsid w:val="00BA73B7"/>
    <w:rsid w:val="00BB3492"/>
    <w:rsid w:val="00BB36D9"/>
    <w:rsid w:val="00BB7076"/>
    <w:rsid w:val="00BC01AB"/>
    <w:rsid w:val="00BC0966"/>
    <w:rsid w:val="00BC1BE3"/>
    <w:rsid w:val="00BC1F3D"/>
    <w:rsid w:val="00BC212D"/>
    <w:rsid w:val="00BC30AC"/>
    <w:rsid w:val="00BC7112"/>
    <w:rsid w:val="00BD2B06"/>
    <w:rsid w:val="00BD2D47"/>
    <w:rsid w:val="00BD4B49"/>
    <w:rsid w:val="00BE2581"/>
    <w:rsid w:val="00BE40C1"/>
    <w:rsid w:val="00BE55F2"/>
    <w:rsid w:val="00BE6B6E"/>
    <w:rsid w:val="00BE6F0E"/>
    <w:rsid w:val="00BE72AB"/>
    <w:rsid w:val="00BE7940"/>
    <w:rsid w:val="00BF113E"/>
    <w:rsid w:val="00BF3696"/>
    <w:rsid w:val="00BF5CB4"/>
    <w:rsid w:val="00BF626C"/>
    <w:rsid w:val="00C00856"/>
    <w:rsid w:val="00C01221"/>
    <w:rsid w:val="00C028E0"/>
    <w:rsid w:val="00C05026"/>
    <w:rsid w:val="00C05832"/>
    <w:rsid w:val="00C1198F"/>
    <w:rsid w:val="00C14AE7"/>
    <w:rsid w:val="00C16262"/>
    <w:rsid w:val="00C224CD"/>
    <w:rsid w:val="00C226A8"/>
    <w:rsid w:val="00C22CDC"/>
    <w:rsid w:val="00C24301"/>
    <w:rsid w:val="00C252AA"/>
    <w:rsid w:val="00C26E87"/>
    <w:rsid w:val="00C27848"/>
    <w:rsid w:val="00C310C1"/>
    <w:rsid w:val="00C31AB8"/>
    <w:rsid w:val="00C34708"/>
    <w:rsid w:val="00C40249"/>
    <w:rsid w:val="00C43CDE"/>
    <w:rsid w:val="00C460C8"/>
    <w:rsid w:val="00C477CA"/>
    <w:rsid w:val="00C5435E"/>
    <w:rsid w:val="00C554DD"/>
    <w:rsid w:val="00C55F0D"/>
    <w:rsid w:val="00C6089C"/>
    <w:rsid w:val="00C6499F"/>
    <w:rsid w:val="00C67410"/>
    <w:rsid w:val="00C67AE5"/>
    <w:rsid w:val="00C70027"/>
    <w:rsid w:val="00C7010E"/>
    <w:rsid w:val="00C754E0"/>
    <w:rsid w:val="00C80F2F"/>
    <w:rsid w:val="00C8119A"/>
    <w:rsid w:val="00C81D82"/>
    <w:rsid w:val="00C82AC0"/>
    <w:rsid w:val="00C8508B"/>
    <w:rsid w:val="00C874A5"/>
    <w:rsid w:val="00C918FA"/>
    <w:rsid w:val="00C91AA3"/>
    <w:rsid w:val="00C943E9"/>
    <w:rsid w:val="00C94E77"/>
    <w:rsid w:val="00C97F59"/>
    <w:rsid w:val="00CA1C02"/>
    <w:rsid w:val="00CA5D00"/>
    <w:rsid w:val="00CA61DF"/>
    <w:rsid w:val="00CB16C6"/>
    <w:rsid w:val="00CB4823"/>
    <w:rsid w:val="00CB4EEA"/>
    <w:rsid w:val="00CB6954"/>
    <w:rsid w:val="00CB7D3C"/>
    <w:rsid w:val="00CC3980"/>
    <w:rsid w:val="00CC6845"/>
    <w:rsid w:val="00CD5233"/>
    <w:rsid w:val="00CE4786"/>
    <w:rsid w:val="00CE59BF"/>
    <w:rsid w:val="00CE65BA"/>
    <w:rsid w:val="00CE6C95"/>
    <w:rsid w:val="00CE7693"/>
    <w:rsid w:val="00CF142B"/>
    <w:rsid w:val="00D035ED"/>
    <w:rsid w:val="00D04C15"/>
    <w:rsid w:val="00D115DA"/>
    <w:rsid w:val="00D13EA9"/>
    <w:rsid w:val="00D15C09"/>
    <w:rsid w:val="00D17D01"/>
    <w:rsid w:val="00D2338E"/>
    <w:rsid w:val="00D23FC2"/>
    <w:rsid w:val="00D24E47"/>
    <w:rsid w:val="00D27FE5"/>
    <w:rsid w:val="00D30F99"/>
    <w:rsid w:val="00D33E52"/>
    <w:rsid w:val="00D348A9"/>
    <w:rsid w:val="00D34EFD"/>
    <w:rsid w:val="00D37260"/>
    <w:rsid w:val="00D41005"/>
    <w:rsid w:val="00D435F4"/>
    <w:rsid w:val="00D4494D"/>
    <w:rsid w:val="00D4521A"/>
    <w:rsid w:val="00D46A87"/>
    <w:rsid w:val="00D4731C"/>
    <w:rsid w:val="00D477C6"/>
    <w:rsid w:val="00D51EAD"/>
    <w:rsid w:val="00D537FF"/>
    <w:rsid w:val="00D56405"/>
    <w:rsid w:val="00D6309F"/>
    <w:rsid w:val="00D72575"/>
    <w:rsid w:val="00D74619"/>
    <w:rsid w:val="00D756A8"/>
    <w:rsid w:val="00D76D32"/>
    <w:rsid w:val="00D83615"/>
    <w:rsid w:val="00D85139"/>
    <w:rsid w:val="00D916A5"/>
    <w:rsid w:val="00DA5B8A"/>
    <w:rsid w:val="00DB2CB4"/>
    <w:rsid w:val="00DB4EC5"/>
    <w:rsid w:val="00DB68FA"/>
    <w:rsid w:val="00DC3858"/>
    <w:rsid w:val="00DC7909"/>
    <w:rsid w:val="00DD513A"/>
    <w:rsid w:val="00DD6B50"/>
    <w:rsid w:val="00DD738F"/>
    <w:rsid w:val="00DD7ACD"/>
    <w:rsid w:val="00DE09D0"/>
    <w:rsid w:val="00DE1F0C"/>
    <w:rsid w:val="00DE24B9"/>
    <w:rsid w:val="00DE477A"/>
    <w:rsid w:val="00DE574D"/>
    <w:rsid w:val="00DE7808"/>
    <w:rsid w:val="00DF04A2"/>
    <w:rsid w:val="00DF13A7"/>
    <w:rsid w:val="00DF3EDB"/>
    <w:rsid w:val="00DF4AFA"/>
    <w:rsid w:val="00DF50C4"/>
    <w:rsid w:val="00DF5922"/>
    <w:rsid w:val="00DF6891"/>
    <w:rsid w:val="00DF6F88"/>
    <w:rsid w:val="00DF7084"/>
    <w:rsid w:val="00E00FEC"/>
    <w:rsid w:val="00E05183"/>
    <w:rsid w:val="00E07396"/>
    <w:rsid w:val="00E078DF"/>
    <w:rsid w:val="00E07CC6"/>
    <w:rsid w:val="00E10CED"/>
    <w:rsid w:val="00E161D8"/>
    <w:rsid w:val="00E214BA"/>
    <w:rsid w:val="00E217C7"/>
    <w:rsid w:val="00E24673"/>
    <w:rsid w:val="00E246F0"/>
    <w:rsid w:val="00E27421"/>
    <w:rsid w:val="00E32D48"/>
    <w:rsid w:val="00E32EAB"/>
    <w:rsid w:val="00E35664"/>
    <w:rsid w:val="00E36C64"/>
    <w:rsid w:val="00E4029A"/>
    <w:rsid w:val="00E452D0"/>
    <w:rsid w:val="00E47362"/>
    <w:rsid w:val="00E513BE"/>
    <w:rsid w:val="00E55FBC"/>
    <w:rsid w:val="00E565F3"/>
    <w:rsid w:val="00E56DFA"/>
    <w:rsid w:val="00E60EE9"/>
    <w:rsid w:val="00E6551E"/>
    <w:rsid w:val="00E6634E"/>
    <w:rsid w:val="00E6758C"/>
    <w:rsid w:val="00E70E8A"/>
    <w:rsid w:val="00E72D97"/>
    <w:rsid w:val="00E75C0A"/>
    <w:rsid w:val="00E777AC"/>
    <w:rsid w:val="00E77CC0"/>
    <w:rsid w:val="00E801DF"/>
    <w:rsid w:val="00E81023"/>
    <w:rsid w:val="00E81C86"/>
    <w:rsid w:val="00E824B0"/>
    <w:rsid w:val="00E8440D"/>
    <w:rsid w:val="00E912C1"/>
    <w:rsid w:val="00E91827"/>
    <w:rsid w:val="00E960EA"/>
    <w:rsid w:val="00EB1815"/>
    <w:rsid w:val="00EB22A2"/>
    <w:rsid w:val="00EB26C7"/>
    <w:rsid w:val="00EB2987"/>
    <w:rsid w:val="00EB46C0"/>
    <w:rsid w:val="00EB4A73"/>
    <w:rsid w:val="00EC0099"/>
    <w:rsid w:val="00EC5684"/>
    <w:rsid w:val="00EC60F0"/>
    <w:rsid w:val="00ED0C6E"/>
    <w:rsid w:val="00ED1F93"/>
    <w:rsid w:val="00ED2B9E"/>
    <w:rsid w:val="00ED690F"/>
    <w:rsid w:val="00EE04FD"/>
    <w:rsid w:val="00EE3375"/>
    <w:rsid w:val="00EE3695"/>
    <w:rsid w:val="00EE72E4"/>
    <w:rsid w:val="00EF0AB5"/>
    <w:rsid w:val="00EF1050"/>
    <w:rsid w:val="00EF1E01"/>
    <w:rsid w:val="00EF4A5E"/>
    <w:rsid w:val="00F00703"/>
    <w:rsid w:val="00F119E2"/>
    <w:rsid w:val="00F158D0"/>
    <w:rsid w:val="00F23B05"/>
    <w:rsid w:val="00F23F60"/>
    <w:rsid w:val="00F24E6F"/>
    <w:rsid w:val="00F264A3"/>
    <w:rsid w:val="00F26997"/>
    <w:rsid w:val="00F27863"/>
    <w:rsid w:val="00F3681D"/>
    <w:rsid w:val="00F43F0C"/>
    <w:rsid w:val="00F44CA5"/>
    <w:rsid w:val="00F523F9"/>
    <w:rsid w:val="00F55BF5"/>
    <w:rsid w:val="00F628EF"/>
    <w:rsid w:val="00F62AF2"/>
    <w:rsid w:val="00F639C0"/>
    <w:rsid w:val="00F66D2C"/>
    <w:rsid w:val="00F7424A"/>
    <w:rsid w:val="00F75AAB"/>
    <w:rsid w:val="00F76109"/>
    <w:rsid w:val="00F77B67"/>
    <w:rsid w:val="00F812FE"/>
    <w:rsid w:val="00F8177F"/>
    <w:rsid w:val="00F82D1B"/>
    <w:rsid w:val="00F838F3"/>
    <w:rsid w:val="00F85E08"/>
    <w:rsid w:val="00F85F50"/>
    <w:rsid w:val="00F907C0"/>
    <w:rsid w:val="00F921FF"/>
    <w:rsid w:val="00F95242"/>
    <w:rsid w:val="00F9782B"/>
    <w:rsid w:val="00FA06D8"/>
    <w:rsid w:val="00FA5D8C"/>
    <w:rsid w:val="00FB2FF1"/>
    <w:rsid w:val="00FB57AE"/>
    <w:rsid w:val="00FC1445"/>
    <w:rsid w:val="00FC2465"/>
    <w:rsid w:val="00FC5257"/>
    <w:rsid w:val="00FC71BD"/>
    <w:rsid w:val="00FD261F"/>
    <w:rsid w:val="00FD3D94"/>
    <w:rsid w:val="00FD4D2E"/>
    <w:rsid w:val="00FD53D5"/>
    <w:rsid w:val="00FD6083"/>
    <w:rsid w:val="00FE0D14"/>
    <w:rsid w:val="00FE1F2B"/>
    <w:rsid w:val="00FE4A3C"/>
    <w:rsid w:val="00FE4AB8"/>
    <w:rsid w:val="00FE6E32"/>
    <w:rsid w:val="00FF1E2C"/>
    <w:rsid w:val="00FF47D5"/>
    <w:rsid w:val="00FF4AF8"/>
    <w:rsid w:val="00F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FDA"/>
  <w14:defaultImageDpi w14:val="32767"/>
  <w15:chartTrackingRefBased/>
  <w15:docId w15:val="{8C592BD9-C44D-C241-8A28-28967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80EA5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EE72E4"/>
    <w:pPr>
      <w:numPr>
        <w:numId w:val="2"/>
      </w:numPr>
      <w:outlineLvl w:val="0"/>
    </w:pPr>
    <w:rPr>
      <w:b/>
      <w:color w:val="000000" w:themeColor="text1"/>
      <w:sz w:val="32"/>
      <w:lang w:val="fr-FR"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EE72E4"/>
    <w:pPr>
      <w:numPr>
        <w:ilvl w:val="1"/>
        <w:numId w:val="2"/>
      </w:numPr>
      <w:outlineLvl w:val="1"/>
    </w:pPr>
    <w:rPr>
      <w:b/>
      <w:sz w:val="28"/>
      <w:szCs w:val="26"/>
      <w:lang w:val="en-US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="Times New Roman" w:eastAsia="Times New Roman" w:hAnsi="Times New Roman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EE72E4"/>
    <w:rPr>
      <w:b/>
      <w:color w:val="000000" w:themeColor="text1"/>
      <w:sz w:val="32"/>
      <w:lang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EE72E4"/>
    <w:rPr>
      <w:b/>
      <w:sz w:val="28"/>
      <w:szCs w:val="26"/>
      <w:lang w:val="en-US"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eastAsia="Times New Roman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="Times New Roman" w:eastAsia="Times New Roman" w:hAnsi="Times New Roman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="Times New Roman" w:eastAsia="Times New Roman" w:hAnsi="Times New Roman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="Times New Roman" w:eastAsia="Times New Roman" w:hAnsi="Times New Roman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="Times New Roman" w:eastAsia="Times New Roman" w:hAnsi="Times New Roman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="Times New Roman" w:eastAsia="Times New Roman" w:hAnsi="Times New Roman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="Times New Roman" w:eastAsia="Times New Roman" w:hAnsi="Times New Roman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character" w:styleId="af2">
    <w:name w:val="Unresolved Mention"/>
    <w:basedOn w:val="a1"/>
    <w:uiPriority w:val="99"/>
    <w:rsid w:val="003529C3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E402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490733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jiaqi/Library/Group%20Containers/UBF8T346G9.Office/User%20Content.localized/Templates.localized/&#33258;&#24049;&#27169;&#26495;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674A9347-27DB-4A43-9D11-DFF4F1D3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自己模板.dotx</Template>
  <TotalTime>146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199</cp:revision>
  <cp:lastPrinted>2025-05-29T11:45:00Z</cp:lastPrinted>
  <dcterms:created xsi:type="dcterms:W3CDTF">2022-11-08T02:03:00Z</dcterms:created>
  <dcterms:modified xsi:type="dcterms:W3CDTF">2025-06-04T09:09:00Z</dcterms:modified>
</cp:coreProperties>
</file>