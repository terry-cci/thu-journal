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6E9AF" w14:textId="0765A803" w:rsidR="00A96664" w:rsidRDefault="002D4529" w:rsidP="005945E2">
      <w:pPr>
        <w:jc w:val="center"/>
        <w:rPr>
          <w:rFonts w:ascii="Calibri" w:eastAsia="微软雅黑" w:hAnsi="Calibri" w:cs="Calibri"/>
          <w:b/>
          <w:bCs/>
          <w:sz w:val="32"/>
          <w:szCs w:val="32"/>
          <w:lang w:val="fr-CA"/>
        </w:rPr>
      </w:pPr>
      <w:r>
        <w:rPr>
          <w:rFonts w:ascii="Calibri" w:hAnsi="Calibri" w:cs="Calibri"/>
          <w:b/>
          <w:bCs/>
          <w:sz w:val="32"/>
          <w:szCs w:val="32"/>
          <w:lang w:val="fr-CA"/>
        </w:rPr>
        <w:softHyphen/>
      </w:r>
      <w:r w:rsidR="00ED161C">
        <w:rPr>
          <w:rFonts w:ascii="Calibri" w:hAnsi="Calibri" w:cs="Calibri"/>
          <w:b/>
          <w:bCs/>
          <w:sz w:val="32"/>
          <w:szCs w:val="32"/>
          <w:lang w:val="fr-CA"/>
        </w:rPr>
        <w:t xml:space="preserve">Devoir 6 </w:t>
      </w:r>
      <w:r w:rsidR="00D13984" w:rsidRPr="006703B4">
        <w:rPr>
          <w:rFonts w:ascii="Calibri" w:hAnsi="Calibri" w:cs="Calibri"/>
          <w:b/>
          <w:bCs/>
          <w:sz w:val="32"/>
          <w:szCs w:val="32"/>
          <w:lang w:val="fr-CA"/>
        </w:rPr>
        <w:t>–</w:t>
      </w:r>
      <w:r w:rsidR="00D13984">
        <w:rPr>
          <w:rFonts w:ascii="Calibri" w:hAnsi="Calibri" w:cs="Calibri"/>
          <w:b/>
          <w:bCs/>
          <w:sz w:val="32"/>
          <w:szCs w:val="32"/>
          <w:lang w:val="fr-CA"/>
        </w:rPr>
        <w:t xml:space="preserve"> </w:t>
      </w:r>
      <w:r w:rsidR="00780FA9" w:rsidRPr="006703B4">
        <w:rPr>
          <w:rFonts w:ascii="Calibri" w:hAnsi="Calibri" w:cs="Calibri"/>
          <w:b/>
          <w:bCs/>
          <w:sz w:val="32"/>
          <w:szCs w:val="32"/>
          <w:lang w:val="fr-CA"/>
        </w:rPr>
        <w:t xml:space="preserve">Expression </w:t>
      </w:r>
      <w:r w:rsidR="00D5417C">
        <w:rPr>
          <w:rFonts w:ascii="Calibri" w:hAnsi="Calibri" w:cs="Calibri"/>
          <w:b/>
          <w:bCs/>
          <w:sz w:val="32"/>
          <w:szCs w:val="32"/>
          <w:lang w:val="fr-CA"/>
        </w:rPr>
        <w:t>orale</w:t>
      </w:r>
      <w:r w:rsidR="00D5417C">
        <w:rPr>
          <w:rFonts w:ascii="Calibri" w:eastAsia="微软雅黑" w:hAnsi="Calibri" w:cs="Calibri" w:hint="eastAsia"/>
          <w:b/>
          <w:bCs/>
          <w:sz w:val="32"/>
          <w:szCs w:val="32"/>
          <w:lang w:val="fr-CA"/>
        </w:rPr>
        <w:t>口语</w:t>
      </w:r>
      <w:r w:rsidR="00780FA9" w:rsidRPr="006703B4">
        <w:rPr>
          <w:rFonts w:ascii="Calibri" w:eastAsia="微软雅黑" w:hAnsi="Calibri" w:cs="Calibri"/>
          <w:b/>
          <w:bCs/>
          <w:sz w:val="32"/>
          <w:szCs w:val="32"/>
          <w:lang w:val="fr-CA"/>
        </w:rPr>
        <w:t>表达</w:t>
      </w:r>
    </w:p>
    <w:p w14:paraId="23343116" w14:textId="5CD363C2" w:rsidR="005945E2" w:rsidRPr="005945E2" w:rsidRDefault="00ED161C" w:rsidP="005945E2">
      <w:pPr>
        <w:jc w:val="center"/>
        <w:rPr>
          <w:rFonts w:ascii="Calibri" w:eastAsia="微软雅黑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  <w:lang w:val="fr-CA"/>
        </w:rPr>
        <w:t>(</w:t>
      </w:r>
      <w:r w:rsidR="00D5417C" w:rsidRPr="00D5417C">
        <w:rPr>
          <w:rFonts w:ascii="Calibri" w:eastAsia="微软雅黑" w:hAnsi="Calibri" w:cs="Calibri"/>
          <w:b/>
          <w:bCs/>
          <w:sz w:val="32"/>
          <w:szCs w:val="32"/>
          <w:lang w:val="fr-FR"/>
        </w:rPr>
        <w:t xml:space="preserve">Activité </w:t>
      </w:r>
      <w:r w:rsidR="00D5417C" w:rsidRPr="00D5417C">
        <w:rPr>
          <w:rFonts w:ascii="Calibri" w:eastAsia="微软雅黑" w:hAnsi="Calibri" w:cs="Calibri"/>
          <w:b/>
          <w:bCs/>
          <w:sz w:val="32"/>
          <w:szCs w:val="32"/>
        </w:rPr>
        <w:t>16</w:t>
      </w:r>
      <w:r w:rsidR="00D5417C" w:rsidRPr="00D5417C">
        <w:rPr>
          <w:rFonts w:ascii="Calibri" w:eastAsia="微软雅黑" w:hAnsi="Calibri" w:cs="Calibri"/>
          <w:b/>
          <w:bCs/>
          <w:sz w:val="32"/>
          <w:szCs w:val="32"/>
          <w:lang w:val="fr-FR"/>
        </w:rPr>
        <w:t xml:space="preserve"> – Page 15</w:t>
      </w:r>
      <w:r w:rsidR="00D5417C" w:rsidRPr="00D5417C">
        <w:rPr>
          <w:rFonts w:ascii="Calibri" w:eastAsia="微软雅黑" w:hAnsi="Calibri" w:cs="Calibri"/>
          <w:b/>
          <w:bCs/>
          <w:sz w:val="32"/>
          <w:szCs w:val="32"/>
        </w:rPr>
        <w:t>9</w:t>
      </w:r>
      <w:r>
        <w:rPr>
          <w:rFonts w:ascii="Calibri" w:eastAsia="微软雅黑" w:hAnsi="Calibri" w:cs="Calibri"/>
          <w:b/>
          <w:bCs/>
          <w:sz w:val="32"/>
          <w:szCs w:val="32"/>
        </w:rPr>
        <w:t>)</w:t>
      </w:r>
    </w:p>
    <w:p w14:paraId="702681E6" w14:textId="244BDC6E" w:rsidR="005945E2" w:rsidRPr="005945E2" w:rsidRDefault="005945E2" w:rsidP="005945E2">
      <w:pPr>
        <w:jc w:val="center"/>
        <w:rPr>
          <w:rFonts w:ascii="Calibri" w:eastAsia="微软雅黑" w:hAnsi="Calibri" w:cs="Calibri"/>
          <w:b/>
          <w:bCs/>
          <w:sz w:val="32"/>
          <w:szCs w:val="32"/>
        </w:rPr>
      </w:pPr>
    </w:p>
    <w:p w14:paraId="0DB08436" w14:textId="77777777" w:rsidR="00780FA9" w:rsidRPr="006703B4" w:rsidRDefault="00780FA9" w:rsidP="00780FA9">
      <w:pPr>
        <w:jc w:val="center"/>
        <w:rPr>
          <w:rFonts w:ascii="Calibri" w:eastAsia="微软雅黑" w:hAnsi="Calibri" w:cs="Calibri"/>
          <w:b/>
          <w:lang w:val="fr-CA"/>
        </w:rPr>
      </w:pPr>
      <w:r w:rsidRPr="006703B4">
        <w:rPr>
          <w:rFonts w:ascii="Calibri" w:eastAsia="微软雅黑" w:hAnsi="Calibri" w:cs="Calibri"/>
          <w:b/>
          <w:lang w:val="fr-CA"/>
        </w:rPr>
        <w:t>学号：</w:t>
      </w:r>
      <w:r w:rsidRPr="006703B4">
        <w:rPr>
          <w:rFonts w:ascii="Calibri" w:eastAsia="微软雅黑" w:hAnsi="Calibri" w:cs="Calibri"/>
          <w:b/>
          <w:lang w:val="fr-CA"/>
        </w:rPr>
        <w:tab/>
      </w:r>
      <w:r w:rsidRPr="006703B4">
        <w:rPr>
          <w:rFonts w:ascii="Calibri" w:eastAsia="微软雅黑" w:hAnsi="Calibri" w:cs="Calibri"/>
          <w:b/>
          <w:lang w:val="fr-CA"/>
        </w:rPr>
        <w:tab/>
      </w:r>
      <w:r w:rsidRPr="006703B4">
        <w:rPr>
          <w:rFonts w:ascii="Calibri" w:eastAsia="微软雅黑" w:hAnsi="Calibri" w:cs="Calibri"/>
          <w:b/>
          <w:lang w:val="fr-CA"/>
        </w:rPr>
        <w:t>姓名：</w:t>
      </w:r>
    </w:p>
    <w:p w14:paraId="263AA8ED" w14:textId="60916653" w:rsidR="00780FA9" w:rsidRPr="006703B4" w:rsidRDefault="00780FA9" w:rsidP="00780FA9">
      <w:pPr>
        <w:rPr>
          <w:rFonts w:ascii="Calibri" w:eastAsia="微软雅黑" w:hAnsi="Calibri" w:cs="Calibri"/>
          <w:lang w:val="fr-CA"/>
        </w:rPr>
      </w:pPr>
    </w:p>
    <w:p w14:paraId="1587B86E" w14:textId="6BA31FBF" w:rsidR="00D5417C" w:rsidRDefault="00D5417C" w:rsidP="004576D0">
      <w:pPr>
        <w:rPr>
          <w:rFonts w:ascii="Calibri" w:eastAsia="微软雅黑" w:hAnsi="Calibri" w:cs="Calibri"/>
          <w:lang w:val="fr-CA"/>
        </w:rPr>
      </w:pPr>
      <w:r w:rsidRPr="00D5417C">
        <w:rPr>
          <w:rFonts w:ascii="Calibri" w:eastAsia="微软雅黑" w:hAnsi="Calibri" w:cs="Calibri"/>
          <w:noProof/>
        </w:rPr>
        <w:drawing>
          <wp:inline distT="0" distB="0" distL="0" distR="0" wp14:anchorId="6C05D3C0" wp14:editId="29EE54B0">
            <wp:extent cx="5270500" cy="1776095"/>
            <wp:effectExtent l="0" t="0" r="0" b="1905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D473D519-E555-AA4D-9F9B-15461B6A23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D473D519-E555-AA4D-9F9B-15461B6A23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575E" w14:textId="38A6BE98" w:rsidR="00025319" w:rsidRDefault="00025319" w:rsidP="00D5417C">
      <w:pPr>
        <w:rPr>
          <w:rFonts w:ascii="Calibri" w:eastAsia="微软雅黑" w:hAnsi="Calibri" w:cs="Calibri"/>
        </w:rPr>
      </w:pPr>
      <w:r w:rsidRPr="001F55C1">
        <w:rPr>
          <w:rFonts w:ascii="Calibri" w:eastAsia="微软雅黑" w:hAnsi="Calibri" w:cs="Calibri" w:hint="eastAsia"/>
        </w:rPr>
        <w:t>请</w:t>
      </w:r>
      <w:r w:rsidR="001744B4" w:rsidRPr="001F55C1">
        <w:rPr>
          <w:rFonts w:ascii="Calibri" w:eastAsia="微软雅黑" w:hAnsi="Calibri" w:cs="Calibri" w:hint="eastAsia"/>
        </w:rPr>
        <w:t>以</w:t>
      </w:r>
      <w:r w:rsidR="001744B4" w:rsidRPr="001F55C1">
        <w:rPr>
          <w:rFonts w:ascii="Calibri" w:eastAsia="微软雅黑" w:hAnsi="Calibri" w:cs="Calibri" w:hint="eastAsia"/>
          <w:color w:val="C45911" w:themeColor="accent2" w:themeShade="BF"/>
        </w:rPr>
        <w:t>录音</w:t>
      </w:r>
      <w:r w:rsidR="001744B4" w:rsidRPr="001F55C1">
        <w:rPr>
          <w:rFonts w:ascii="Calibri" w:eastAsia="微软雅黑" w:hAnsi="Calibri" w:cs="Calibri" w:hint="eastAsia"/>
        </w:rPr>
        <w:t>(</w:t>
      </w:r>
      <w:r w:rsidR="001744B4" w:rsidRPr="001F55C1">
        <w:rPr>
          <w:rFonts w:ascii="Calibri" w:eastAsia="微软雅黑" w:hAnsi="Calibri" w:cs="Calibri" w:hint="eastAsia"/>
        </w:rPr>
        <w:t>最好为</w:t>
      </w:r>
      <w:r w:rsidR="001744B4" w:rsidRPr="001F55C1">
        <w:rPr>
          <w:rFonts w:ascii="Calibri" w:eastAsia="微软雅黑" w:hAnsi="Calibri" w:cs="Calibri" w:hint="eastAsia"/>
        </w:rPr>
        <w:t>m</w:t>
      </w:r>
      <w:r w:rsidR="001744B4" w:rsidRPr="001F55C1">
        <w:rPr>
          <w:rFonts w:ascii="Calibri" w:eastAsia="微软雅黑" w:hAnsi="Calibri" w:cs="Calibri"/>
        </w:rPr>
        <w:t>p3</w:t>
      </w:r>
      <w:r w:rsidR="001744B4" w:rsidRPr="001F55C1">
        <w:rPr>
          <w:rFonts w:ascii="Calibri" w:eastAsia="微软雅黑" w:hAnsi="Calibri" w:cs="Calibri" w:hint="eastAsia"/>
        </w:rPr>
        <w:t>格式</w:t>
      </w:r>
      <w:r w:rsidR="001744B4" w:rsidRPr="001F55C1">
        <w:rPr>
          <w:rFonts w:ascii="Calibri" w:eastAsia="微软雅黑" w:hAnsi="Calibri" w:cs="Calibri"/>
        </w:rPr>
        <w:t>)</w:t>
      </w:r>
      <w:r w:rsidR="001744B4" w:rsidRPr="001F55C1">
        <w:rPr>
          <w:rFonts w:ascii="Calibri" w:eastAsia="微软雅黑" w:hAnsi="Calibri" w:cs="Calibri" w:hint="eastAsia"/>
        </w:rPr>
        <w:t>的方式</w:t>
      </w:r>
      <w:r w:rsidRPr="001F55C1">
        <w:rPr>
          <w:rFonts w:ascii="Calibri" w:eastAsia="微软雅黑" w:hAnsi="Calibri" w:cs="Calibri" w:hint="eastAsia"/>
        </w:rPr>
        <w:t>完成</w:t>
      </w:r>
      <w:r w:rsidR="000760E4" w:rsidRPr="001F55C1">
        <w:rPr>
          <w:rFonts w:ascii="Calibri" w:eastAsia="微软雅黑" w:hAnsi="Calibri" w:cs="Calibri" w:hint="eastAsia"/>
        </w:rPr>
        <w:t>课本</w:t>
      </w:r>
      <w:r w:rsidR="000760E4" w:rsidRPr="001F55C1">
        <w:rPr>
          <w:rFonts w:ascii="Calibri" w:eastAsia="微软雅黑" w:hAnsi="Calibri" w:cs="Calibri" w:hint="eastAsia"/>
        </w:rPr>
        <w:t>1</w:t>
      </w:r>
      <w:r w:rsidR="000760E4" w:rsidRPr="001F55C1">
        <w:rPr>
          <w:rFonts w:ascii="Calibri" w:eastAsia="微软雅黑" w:hAnsi="Calibri" w:cs="Calibri"/>
        </w:rPr>
        <w:t>59</w:t>
      </w:r>
      <w:r w:rsidR="000760E4" w:rsidRPr="001F55C1">
        <w:rPr>
          <w:rFonts w:ascii="Calibri" w:eastAsia="微软雅黑" w:hAnsi="Calibri" w:cs="Calibri" w:hint="eastAsia"/>
        </w:rPr>
        <w:t>页</w:t>
      </w:r>
      <w:r w:rsidR="003D6780" w:rsidRPr="001F55C1">
        <w:rPr>
          <w:rFonts w:ascii="Calibri" w:eastAsia="微软雅黑" w:hAnsi="Calibri" w:cs="Calibri" w:hint="eastAsia"/>
          <w:color w:val="C45911" w:themeColor="accent2" w:themeShade="BF"/>
        </w:rPr>
        <w:t>口语</w:t>
      </w:r>
      <w:r w:rsidR="000760E4" w:rsidRPr="001F55C1">
        <w:rPr>
          <w:rFonts w:ascii="Calibri" w:eastAsia="微软雅黑" w:hAnsi="Calibri" w:cs="Calibri" w:hint="eastAsia"/>
        </w:rPr>
        <w:t>练习</w:t>
      </w:r>
      <w:r w:rsidR="000760E4" w:rsidRPr="001F55C1">
        <w:rPr>
          <w:rFonts w:ascii="Calibri" w:eastAsia="微软雅黑" w:hAnsi="Calibri" w:cs="Calibri" w:hint="eastAsia"/>
        </w:rPr>
        <w:t>1</w:t>
      </w:r>
      <w:r w:rsidR="000760E4" w:rsidRPr="001F55C1">
        <w:rPr>
          <w:rFonts w:ascii="Calibri" w:eastAsia="微软雅黑" w:hAnsi="Calibri" w:cs="Calibri"/>
        </w:rPr>
        <w:t>6</w:t>
      </w:r>
      <w:r w:rsidR="00425054" w:rsidRPr="001F55C1">
        <w:rPr>
          <w:rFonts w:ascii="Calibri" w:eastAsia="微软雅黑" w:hAnsi="Calibri" w:cs="Calibri" w:hint="eastAsia"/>
        </w:rPr>
        <w:t>中</w:t>
      </w:r>
      <w:r w:rsidR="000760E4" w:rsidRPr="001F55C1">
        <w:rPr>
          <w:rFonts w:ascii="Calibri" w:eastAsia="微软雅黑" w:hAnsi="Calibri" w:cs="Calibri" w:hint="eastAsia"/>
        </w:rPr>
        <w:t>a</w:t>
      </w:r>
      <w:r w:rsidR="000374DE">
        <w:rPr>
          <w:rFonts w:ascii="Calibri" w:eastAsia="微软雅黑" w:hAnsi="Calibri" w:cs="Calibri" w:hint="eastAsia"/>
        </w:rPr>
        <w:t>和</w:t>
      </w:r>
      <w:r w:rsidR="000760E4" w:rsidRPr="001F55C1">
        <w:rPr>
          <w:rFonts w:ascii="Calibri" w:eastAsia="微软雅黑" w:hAnsi="Calibri" w:cs="Calibri" w:hint="eastAsia"/>
        </w:rPr>
        <w:t>b</w:t>
      </w:r>
      <w:r w:rsidRPr="001F55C1">
        <w:rPr>
          <w:rFonts w:ascii="Calibri" w:eastAsia="微软雅黑" w:hAnsi="Calibri" w:cs="Calibri" w:hint="eastAsia"/>
        </w:rPr>
        <w:t>两部分的内容：</w:t>
      </w:r>
    </w:p>
    <w:p w14:paraId="3930A609" w14:textId="451FB5F0" w:rsidR="009825E1" w:rsidRDefault="00710C1C" w:rsidP="00D5417C">
      <w:pPr>
        <w:rPr>
          <w:rFonts w:ascii="Calibri" w:eastAsia="微软雅黑" w:hAnsi="Calibri" w:cs="Calibri"/>
        </w:rPr>
      </w:pPr>
      <w:r>
        <w:rPr>
          <w:rFonts w:ascii="Calibri" w:eastAsia="微软雅黑" w:hAnsi="Calibri" w:cs="Calibri" w:hint="eastAsia"/>
        </w:rPr>
        <w:t>a</w:t>
      </w:r>
      <w:r w:rsidRPr="00FE45A4">
        <w:rPr>
          <w:rFonts w:ascii="Calibri" w:eastAsia="微软雅黑" w:hAnsi="Calibri" w:cs="Calibri"/>
        </w:rPr>
        <w:t>.</w:t>
      </w:r>
      <w:r w:rsidR="005D5375" w:rsidRPr="00710C1C">
        <w:rPr>
          <w:rFonts w:ascii="Calibri" w:eastAsia="微软雅黑" w:hAnsi="Calibri" w:cs="Calibri"/>
        </w:rPr>
        <w:t>使用</w:t>
      </w:r>
      <w:r w:rsidR="005D5375">
        <w:rPr>
          <w:rFonts w:ascii="Calibri" w:eastAsia="微软雅黑" w:hAnsi="Calibri" w:cs="Calibri" w:hint="eastAsia"/>
        </w:rPr>
        <w:t>简单将来时</w:t>
      </w:r>
      <w:r w:rsidR="000374DE">
        <w:rPr>
          <w:rFonts w:ascii="Calibri" w:eastAsia="微软雅黑" w:hAnsi="Calibri" w:cs="Calibri" w:hint="eastAsia"/>
        </w:rPr>
        <w:t xml:space="preserve"> (</w:t>
      </w:r>
      <w:r w:rsidR="005D5375" w:rsidRPr="000374DE">
        <w:rPr>
          <w:rFonts w:ascii="Calibri" w:eastAsia="微软雅黑" w:hAnsi="Calibri" w:cs="Calibri"/>
        </w:rPr>
        <w:t xml:space="preserve">le </w:t>
      </w:r>
      <w:proofErr w:type="spellStart"/>
      <w:r w:rsidR="005D5375" w:rsidRPr="000374DE">
        <w:rPr>
          <w:rFonts w:ascii="Calibri" w:eastAsia="微软雅黑" w:hAnsi="Calibri" w:cs="Calibri"/>
        </w:rPr>
        <w:t>futur</w:t>
      </w:r>
      <w:proofErr w:type="spellEnd"/>
      <w:r w:rsidR="005D5375" w:rsidRPr="000374DE">
        <w:rPr>
          <w:rFonts w:ascii="Calibri" w:eastAsia="微软雅黑" w:hAnsi="Calibri" w:cs="Calibri"/>
        </w:rPr>
        <w:t xml:space="preserve"> simple</w:t>
      </w:r>
      <w:r w:rsidR="000374DE">
        <w:rPr>
          <w:rFonts w:ascii="Calibri" w:eastAsia="微软雅黑" w:hAnsi="Calibri" w:cs="Calibri"/>
        </w:rPr>
        <w:t xml:space="preserve">) </w:t>
      </w:r>
      <w:r w:rsidR="00D5417C">
        <w:rPr>
          <w:rFonts w:ascii="Calibri" w:eastAsia="微软雅黑" w:hAnsi="Calibri" w:cs="Calibri" w:hint="eastAsia"/>
        </w:rPr>
        <w:t>完成她</w:t>
      </w:r>
      <w:r w:rsidR="00D5417C">
        <w:rPr>
          <w:rFonts w:ascii="Calibri" w:eastAsia="微软雅黑" w:hAnsi="Calibri" w:cs="Calibri" w:hint="eastAsia"/>
        </w:rPr>
        <w:t>(</w:t>
      </w:r>
      <w:proofErr w:type="spellStart"/>
      <w:r w:rsidR="00D5417C">
        <w:rPr>
          <w:rFonts w:ascii="Calibri" w:eastAsia="微软雅黑" w:hAnsi="Calibri" w:cs="Calibri"/>
        </w:rPr>
        <w:t>elle</w:t>
      </w:r>
      <w:proofErr w:type="spellEnd"/>
      <w:r w:rsidR="00D5417C">
        <w:rPr>
          <w:rFonts w:ascii="Calibri" w:eastAsia="微软雅黑" w:hAnsi="Calibri" w:cs="Calibri"/>
        </w:rPr>
        <w:t>)</w:t>
      </w:r>
      <w:r w:rsidR="00D5417C">
        <w:rPr>
          <w:rFonts w:ascii="Calibri" w:eastAsia="微软雅黑" w:hAnsi="Calibri" w:cs="Calibri" w:hint="eastAsia"/>
        </w:rPr>
        <w:t>对未来的描述。</w:t>
      </w:r>
    </w:p>
    <w:p w14:paraId="704598FB" w14:textId="4181832B" w:rsidR="00D5417C" w:rsidRDefault="00710C1C" w:rsidP="00D5417C">
      <w:pPr>
        <w:rPr>
          <w:rFonts w:ascii="Calibri" w:eastAsia="微软雅黑" w:hAnsi="Calibri" w:cs="Calibri"/>
        </w:rPr>
      </w:pPr>
      <w:r>
        <w:rPr>
          <w:rFonts w:ascii="Calibri" w:eastAsia="微软雅黑" w:hAnsi="Calibri" w:cs="Calibri" w:hint="eastAsia"/>
        </w:rPr>
        <w:t>b</w:t>
      </w:r>
      <w:r>
        <w:rPr>
          <w:rFonts w:ascii="Calibri" w:eastAsia="微软雅黑" w:hAnsi="Calibri" w:cs="Calibri"/>
        </w:rPr>
        <w:t>.</w:t>
      </w:r>
      <w:r w:rsidRPr="00710C1C">
        <w:rPr>
          <w:rFonts w:ascii="Calibri" w:eastAsia="微软雅黑" w:hAnsi="Calibri" w:cs="Calibri"/>
        </w:rPr>
        <w:t>使用</w:t>
      </w:r>
      <w:r>
        <w:rPr>
          <w:rFonts w:ascii="Calibri" w:eastAsia="微软雅黑" w:hAnsi="Calibri" w:cs="Calibri" w:hint="eastAsia"/>
        </w:rPr>
        <w:t>简单将来时</w:t>
      </w:r>
      <w:r w:rsidR="000374DE">
        <w:rPr>
          <w:rFonts w:ascii="Calibri" w:eastAsia="微软雅黑" w:hAnsi="Calibri" w:cs="Calibri" w:hint="eastAsia"/>
        </w:rPr>
        <w:t>(</w:t>
      </w:r>
      <w:r w:rsidR="000374DE" w:rsidRPr="000374DE">
        <w:rPr>
          <w:rFonts w:ascii="Calibri" w:eastAsia="微软雅黑" w:hAnsi="Calibri" w:cs="Calibri"/>
        </w:rPr>
        <w:t xml:space="preserve">le </w:t>
      </w:r>
      <w:proofErr w:type="spellStart"/>
      <w:r w:rsidR="000374DE" w:rsidRPr="000374DE">
        <w:rPr>
          <w:rFonts w:ascii="Calibri" w:eastAsia="微软雅黑" w:hAnsi="Calibri" w:cs="Calibri"/>
        </w:rPr>
        <w:t>futur</w:t>
      </w:r>
      <w:proofErr w:type="spellEnd"/>
      <w:r w:rsidR="000374DE" w:rsidRPr="000374DE">
        <w:rPr>
          <w:rFonts w:ascii="Calibri" w:eastAsia="微软雅黑" w:hAnsi="Calibri" w:cs="Calibri"/>
        </w:rPr>
        <w:t xml:space="preserve"> simple</w:t>
      </w:r>
      <w:r w:rsidR="000374DE">
        <w:rPr>
          <w:rFonts w:ascii="Calibri" w:eastAsia="微软雅黑" w:hAnsi="Calibri" w:cs="Calibri"/>
        </w:rPr>
        <w:t>)</w:t>
      </w:r>
      <w:r w:rsidR="0042302C">
        <w:rPr>
          <w:rFonts w:ascii="Calibri" w:eastAsia="微软雅黑" w:hAnsi="Calibri" w:cs="Calibri"/>
        </w:rPr>
        <w:t xml:space="preserve"> </w:t>
      </w:r>
      <w:r w:rsidR="00D5417C" w:rsidRPr="00D5417C">
        <w:rPr>
          <w:rFonts w:ascii="Calibri" w:eastAsia="微软雅黑" w:hAnsi="Calibri" w:cs="Calibri"/>
        </w:rPr>
        <w:t>描述你</w:t>
      </w:r>
      <w:r w:rsidR="009825E1">
        <w:rPr>
          <w:rFonts w:ascii="Calibri" w:eastAsia="微软雅黑" w:hAnsi="Calibri" w:cs="Calibri" w:hint="eastAsia"/>
        </w:rPr>
        <w:t>明年、</w:t>
      </w:r>
      <w:r w:rsidR="00D5417C" w:rsidRPr="00D5417C">
        <w:rPr>
          <w:rFonts w:ascii="Calibri" w:eastAsia="微软雅黑" w:hAnsi="Calibri" w:cs="Calibri"/>
        </w:rPr>
        <w:t>未来</w:t>
      </w:r>
      <w:r w:rsidR="00D5417C" w:rsidRPr="00D5417C">
        <w:rPr>
          <w:rFonts w:ascii="Calibri" w:eastAsia="微软雅黑" w:hAnsi="Calibri" w:cs="Calibri"/>
        </w:rPr>
        <w:t>5</w:t>
      </w:r>
      <w:r w:rsidR="00D5417C" w:rsidRPr="00D5417C">
        <w:rPr>
          <w:rFonts w:ascii="Calibri" w:eastAsia="微软雅黑" w:hAnsi="Calibri" w:cs="Calibri"/>
        </w:rPr>
        <w:t>年</w:t>
      </w:r>
      <w:r w:rsidR="009825E1" w:rsidRPr="00D5417C">
        <w:rPr>
          <w:rFonts w:ascii="Calibri" w:eastAsia="微软雅黑" w:hAnsi="Calibri" w:cs="Calibri"/>
        </w:rPr>
        <w:t>和</w:t>
      </w:r>
      <w:r w:rsidR="00D5417C" w:rsidRPr="00D5417C">
        <w:rPr>
          <w:rFonts w:ascii="Calibri" w:eastAsia="微软雅黑" w:hAnsi="Calibri" w:cs="Calibri"/>
        </w:rPr>
        <w:t>10</w:t>
      </w:r>
      <w:r w:rsidR="00D5417C" w:rsidRPr="00D5417C">
        <w:rPr>
          <w:rFonts w:ascii="Calibri" w:eastAsia="微软雅黑" w:hAnsi="Calibri" w:cs="Calibri"/>
        </w:rPr>
        <w:t>年的计划。例如，你打算</w:t>
      </w:r>
      <w:r>
        <w:rPr>
          <w:rFonts w:ascii="Calibri" w:eastAsia="微软雅黑" w:hAnsi="Calibri" w:cs="Calibri" w:hint="eastAsia"/>
        </w:rPr>
        <w:t>在哪里学习、做</w:t>
      </w:r>
      <w:r w:rsidR="00D5417C" w:rsidRPr="00D5417C">
        <w:rPr>
          <w:rFonts w:ascii="Calibri" w:eastAsia="微软雅黑" w:hAnsi="Calibri" w:cs="Calibri"/>
        </w:rPr>
        <w:t>什么</w:t>
      </w:r>
      <w:r>
        <w:rPr>
          <w:rFonts w:ascii="Calibri" w:eastAsia="微软雅黑" w:hAnsi="Calibri" w:cs="Calibri" w:hint="eastAsia"/>
        </w:rPr>
        <w:t>工作</w:t>
      </w:r>
      <w:r w:rsidR="00D5417C" w:rsidRPr="00D5417C">
        <w:rPr>
          <w:rFonts w:ascii="Calibri" w:eastAsia="微软雅黑" w:hAnsi="Calibri" w:cs="Calibri"/>
        </w:rPr>
        <w:t>，或者你希望取得哪些成就</w:t>
      </w:r>
      <w:r>
        <w:rPr>
          <w:rFonts w:ascii="Calibri" w:eastAsia="微软雅黑" w:hAnsi="Calibri" w:cs="Calibri" w:hint="eastAsia"/>
        </w:rPr>
        <w:t>等</w:t>
      </w:r>
      <w:r w:rsidR="006B645E">
        <w:rPr>
          <w:rFonts w:ascii="Calibri" w:eastAsia="微软雅黑" w:hAnsi="Calibri" w:cs="Calibri" w:hint="eastAsia"/>
        </w:rPr>
        <w:t xml:space="preserve"> </w:t>
      </w:r>
      <w:r>
        <w:rPr>
          <w:rFonts w:ascii="Calibri" w:eastAsia="微软雅黑" w:hAnsi="Calibri" w:cs="Calibri" w:hint="eastAsia"/>
        </w:rPr>
        <w:t>(</w:t>
      </w:r>
      <w:r>
        <w:rPr>
          <w:rFonts w:ascii="Calibri" w:eastAsia="微软雅黑" w:hAnsi="Calibri" w:cs="Calibri" w:hint="eastAsia"/>
        </w:rPr>
        <w:t>至少</w:t>
      </w:r>
      <w:r>
        <w:rPr>
          <w:rFonts w:ascii="Calibri" w:eastAsia="微软雅黑" w:hAnsi="Calibri" w:cs="Calibri" w:hint="eastAsia"/>
        </w:rPr>
        <w:t>6</w:t>
      </w:r>
      <w:r>
        <w:rPr>
          <w:rFonts w:ascii="Calibri" w:eastAsia="微软雅黑" w:hAnsi="Calibri" w:cs="Calibri" w:hint="eastAsia"/>
        </w:rPr>
        <w:t>句话</w:t>
      </w:r>
      <w:r>
        <w:rPr>
          <w:rFonts w:ascii="Calibri" w:eastAsia="微软雅黑" w:hAnsi="Calibri" w:cs="Calibri"/>
        </w:rPr>
        <w:t>)</w:t>
      </w:r>
      <w:r>
        <w:rPr>
          <w:rFonts w:ascii="Calibri" w:eastAsia="微软雅黑" w:hAnsi="Calibri" w:cs="Calibri" w:hint="eastAsia"/>
        </w:rPr>
        <w:t>。</w:t>
      </w:r>
    </w:p>
    <w:p w14:paraId="624C0BA7" w14:textId="47727730" w:rsidR="00D81057" w:rsidRDefault="00D81057" w:rsidP="00D81057">
      <w:pPr>
        <w:rPr>
          <w:rFonts w:ascii="Calibri" w:eastAsia="微软雅黑" w:hAnsi="Calibri" w:cs="Calibri"/>
          <w:lang w:val="fr-FR"/>
        </w:rPr>
      </w:pPr>
      <w:r w:rsidRPr="00D81057">
        <w:rPr>
          <w:rFonts w:ascii="Calibri" w:eastAsia="微软雅黑" w:hAnsi="Calibri" w:cs="Calibri"/>
          <w:lang w:val="fr-FR"/>
        </w:rPr>
        <w:t xml:space="preserve">Veuillez accomplir les </w:t>
      </w:r>
      <w:r>
        <w:rPr>
          <w:rFonts w:ascii="Calibri" w:eastAsia="微软雅黑" w:hAnsi="Calibri" w:cs="Calibri"/>
          <w:lang w:val="fr-FR"/>
        </w:rPr>
        <w:t>parties</w:t>
      </w:r>
      <w:r w:rsidRPr="00D81057">
        <w:rPr>
          <w:rFonts w:ascii="Calibri" w:eastAsia="微软雅黑" w:hAnsi="Calibri" w:cs="Calibri"/>
          <w:lang w:val="fr-FR"/>
        </w:rPr>
        <w:t xml:space="preserve"> a et b de l'exercice </w:t>
      </w:r>
      <w:r w:rsidR="00EB171D">
        <w:rPr>
          <w:rFonts w:ascii="Calibri" w:eastAsia="微软雅黑" w:hAnsi="Calibri" w:cs="Calibri"/>
          <w:lang w:val="fr-FR"/>
        </w:rPr>
        <w:t xml:space="preserve">oral </w:t>
      </w:r>
      <w:r w:rsidRPr="00D81057">
        <w:rPr>
          <w:rFonts w:ascii="Calibri" w:eastAsia="微软雅黑" w:hAnsi="Calibri" w:cs="Calibri"/>
          <w:lang w:val="fr-FR"/>
        </w:rPr>
        <w:t xml:space="preserve">16 </w:t>
      </w:r>
      <w:r>
        <w:rPr>
          <w:rFonts w:ascii="Calibri" w:eastAsia="微软雅黑" w:hAnsi="Calibri" w:cs="Calibri"/>
          <w:lang w:val="fr-FR"/>
        </w:rPr>
        <w:t>(</w:t>
      </w:r>
      <w:r w:rsidRPr="00D81057">
        <w:rPr>
          <w:rFonts w:ascii="Calibri" w:eastAsia="微软雅黑" w:hAnsi="Calibri" w:cs="Calibri"/>
          <w:lang w:val="fr-FR"/>
        </w:rPr>
        <w:t>page 159</w:t>
      </w:r>
      <w:r>
        <w:rPr>
          <w:rFonts w:ascii="Calibri" w:eastAsia="微软雅黑" w:hAnsi="Calibri" w:cs="Calibri"/>
          <w:lang w:val="fr-FR"/>
        </w:rPr>
        <w:t>)</w:t>
      </w:r>
      <w:r w:rsidRPr="00D81057">
        <w:rPr>
          <w:rFonts w:ascii="Calibri" w:eastAsia="微软雅黑" w:hAnsi="Calibri" w:cs="Calibri"/>
          <w:lang w:val="fr-FR"/>
        </w:rPr>
        <w:t xml:space="preserve">, sous forme d'enregistrement (idéalement en format mp3) : </w:t>
      </w:r>
    </w:p>
    <w:p w14:paraId="69C43E6B" w14:textId="155814FC" w:rsidR="00D81057" w:rsidRDefault="00D81057" w:rsidP="00D81057">
      <w:pPr>
        <w:rPr>
          <w:rFonts w:ascii="Calibri" w:eastAsia="微软雅黑" w:hAnsi="Calibri" w:cs="Calibri"/>
          <w:lang w:val="fr-FR"/>
        </w:rPr>
      </w:pPr>
      <w:r w:rsidRPr="00D81057">
        <w:rPr>
          <w:rFonts w:ascii="Calibri" w:eastAsia="微软雅黑" w:hAnsi="Calibri" w:cs="Calibri"/>
          <w:lang w:val="fr-FR"/>
        </w:rPr>
        <w:t xml:space="preserve">a. </w:t>
      </w:r>
      <w:r>
        <w:rPr>
          <w:rFonts w:ascii="Calibri" w:eastAsia="微软雅黑" w:hAnsi="Calibri" w:cs="Calibri"/>
          <w:lang w:val="fr-FR"/>
        </w:rPr>
        <w:t>D</w:t>
      </w:r>
      <w:r w:rsidRPr="00D81057">
        <w:rPr>
          <w:rFonts w:ascii="Calibri" w:eastAsia="微软雅黑" w:hAnsi="Calibri" w:cs="Calibri"/>
          <w:lang w:val="fr-FR"/>
        </w:rPr>
        <w:t>écri</w:t>
      </w:r>
      <w:r>
        <w:rPr>
          <w:rFonts w:ascii="Calibri" w:eastAsia="微软雅黑" w:hAnsi="Calibri" w:cs="Calibri"/>
          <w:lang w:val="fr-FR"/>
        </w:rPr>
        <w:t>vez</w:t>
      </w:r>
      <w:r w:rsidRPr="00D81057">
        <w:rPr>
          <w:rFonts w:ascii="Calibri" w:eastAsia="微软雅黑" w:hAnsi="Calibri" w:cs="Calibri"/>
          <w:lang w:val="fr-FR"/>
        </w:rPr>
        <w:t xml:space="preserve"> ce qu'elle fera dans le futur</w:t>
      </w:r>
      <w:r>
        <w:rPr>
          <w:rFonts w:ascii="Calibri" w:eastAsia="微软雅黑" w:hAnsi="Calibri" w:cs="Calibri"/>
          <w:lang w:val="fr-FR"/>
        </w:rPr>
        <w:t xml:space="preserve"> en utilisant </w:t>
      </w:r>
      <w:r w:rsidRPr="00D81057">
        <w:rPr>
          <w:rFonts w:ascii="Calibri" w:eastAsia="微软雅黑" w:hAnsi="Calibri" w:cs="Calibri"/>
          <w:lang w:val="fr-FR"/>
        </w:rPr>
        <w:t xml:space="preserve">le futur simple. </w:t>
      </w:r>
    </w:p>
    <w:p w14:paraId="7B853D9E" w14:textId="439AAB3D" w:rsidR="00D81057" w:rsidRPr="00D81057" w:rsidRDefault="00D81057" w:rsidP="00D81057">
      <w:pPr>
        <w:rPr>
          <w:rFonts w:ascii="Calibri" w:eastAsia="微软雅黑" w:hAnsi="Calibri" w:cs="Calibri"/>
          <w:lang w:val="fr-FR"/>
        </w:rPr>
      </w:pPr>
      <w:r w:rsidRPr="00D81057">
        <w:rPr>
          <w:rFonts w:ascii="Calibri" w:eastAsia="微软雅黑" w:hAnsi="Calibri" w:cs="Calibri"/>
          <w:lang w:val="fr-FR"/>
        </w:rPr>
        <w:t xml:space="preserve">b. </w:t>
      </w:r>
      <w:r>
        <w:rPr>
          <w:rFonts w:ascii="Calibri" w:eastAsia="微软雅黑" w:hAnsi="Calibri" w:cs="Calibri"/>
          <w:lang w:val="fr-FR"/>
        </w:rPr>
        <w:t>D</w:t>
      </w:r>
      <w:r w:rsidRPr="00D81057">
        <w:rPr>
          <w:rFonts w:ascii="Calibri" w:eastAsia="微软雅黑" w:hAnsi="Calibri" w:cs="Calibri"/>
          <w:lang w:val="fr-FR"/>
        </w:rPr>
        <w:t>écri</w:t>
      </w:r>
      <w:r>
        <w:rPr>
          <w:rFonts w:ascii="Calibri" w:eastAsia="微软雅黑" w:hAnsi="Calibri" w:cs="Calibri"/>
          <w:lang w:val="fr-FR"/>
        </w:rPr>
        <w:t>vez</w:t>
      </w:r>
      <w:r w:rsidRPr="00D81057">
        <w:rPr>
          <w:rFonts w:ascii="Calibri" w:eastAsia="微软雅黑" w:hAnsi="Calibri" w:cs="Calibri"/>
          <w:lang w:val="fr-FR"/>
        </w:rPr>
        <w:t xml:space="preserve"> vos projets pour l'année prochaine, dans 5 ans et dans 10 ans</w:t>
      </w:r>
      <w:r>
        <w:rPr>
          <w:rFonts w:ascii="Calibri" w:eastAsia="微软雅黑" w:hAnsi="Calibri" w:cs="Calibri"/>
          <w:lang w:val="fr-FR"/>
        </w:rPr>
        <w:t xml:space="preserve"> en utilisant </w:t>
      </w:r>
      <w:r w:rsidRPr="00D81057">
        <w:rPr>
          <w:rFonts w:ascii="Calibri" w:eastAsia="微软雅黑" w:hAnsi="Calibri" w:cs="Calibri"/>
          <w:lang w:val="fr-FR"/>
        </w:rPr>
        <w:t>le futur simple. Par exemple, où vous comptez étudier, quel travail vous souhaitez faire, ou quels objectifs vous espérez atteindre (au moins 6 phrases).</w:t>
      </w:r>
    </w:p>
    <w:p w14:paraId="192314F0" w14:textId="77777777" w:rsidR="00407DE5" w:rsidRPr="00407DE5" w:rsidRDefault="00407DE5" w:rsidP="00D81057">
      <w:pPr>
        <w:rPr>
          <w:rFonts w:ascii="Calibri" w:eastAsia="微软雅黑" w:hAnsi="Calibri" w:cs="Calibri"/>
          <w:lang w:val="fr-FR"/>
        </w:rPr>
      </w:pPr>
    </w:p>
    <w:p w14:paraId="4693392B" w14:textId="09B0F224" w:rsidR="00A96481" w:rsidRPr="00FC4ECC" w:rsidRDefault="00A96481" w:rsidP="00A96481">
      <w:pPr>
        <w:rPr>
          <w:rFonts w:ascii="微软雅黑" w:eastAsia="微软雅黑" w:hAnsi="微软雅黑" w:cs="微软雅黑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评分标准：</w:t>
      </w:r>
    </w:p>
    <w:p w14:paraId="1BDC8DC6" w14:textId="17537C53" w:rsidR="00A96481" w:rsidRPr="002F4C63" w:rsidRDefault="00A96481" w:rsidP="002F4C63">
      <w:pPr>
        <w:pStyle w:val="a0"/>
        <w:numPr>
          <w:ilvl w:val="0"/>
          <w:numId w:val="47"/>
        </w:numPr>
        <w:rPr>
          <w:rFonts w:ascii="微软雅黑" w:eastAsia="微软雅黑" w:hAnsi="微软雅黑"/>
          <w:lang w:val="en-US" w:eastAsia="zh-CN"/>
        </w:rPr>
      </w:pPr>
      <w:r w:rsidRPr="00A96481">
        <w:rPr>
          <w:rFonts w:ascii="微软雅黑" w:eastAsia="微软雅黑" w:hAnsi="微软雅黑"/>
          <w:lang w:val="en-US" w:eastAsia="zh-CN"/>
        </w:rPr>
        <w:t>语法的正确性（</w:t>
      </w:r>
      <w:r>
        <w:rPr>
          <w:rFonts w:ascii="微软雅黑" w:eastAsia="微软雅黑" w:hAnsi="微软雅黑" w:hint="eastAsia"/>
          <w:lang w:val="en-US" w:eastAsia="zh-CN"/>
        </w:rPr>
        <w:t>尤其</w:t>
      </w:r>
      <w:r w:rsidRPr="00A96481">
        <w:rPr>
          <w:rFonts w:ascii="微软雅黑" w:eastAsia="微软雅黑" w:hAnsi="微软雅黑"/>
          <w:lang w:val="en-US" w:eastAsia="zh-CN"/>
        </w:rPr>
        <w:t>是</w:t>
      </w:r>
      <w:r>
        <w:rPr>
          <w:rFonts w:ascii="微软雅黑" w:eastAsia="微软雅黑" w:hAnsi="微软雅黑" w:hint="eastAsia"/>
          <w:lang w:val="en-US" w:eastAsia="zh-CN"/>
        </w:rPr>
        <w:t>简单将来时</w:t>
      </w:r>
      <w:r w:rsidRPr="00A96481">
        <w:rPr>
          <w:rFonts w:ascii="微软雅黑" w:eastAsia="微软雅黑" w:hAnsi="微软雅黑"/>
          <w:lang w:val="en-US" w:eastAsia="zh-CN"/>
        </w:rPr>
        <w:t>的使用）</w:t>
      </w:r>
    </w:p>
    <w:p w14:paraId="19050795" w14:textId="0D89CD08" w:rsidR="00A96481" w:rsidRDefault="00A96481" w:rsidP="00A96481">
      <w:pPr>
        <w:pStyle w:val="a0"/>
        <w:numPr>
          <w:ilvl w:val="0"/>
          <w:numId w:val="47"/>
        </w:numPr>
        <w:rPr>
          <w:rFonts w:ascii="微软雅黑" w:eastAsia="微软雅黑" w:hAnsi="微软雅黑" w:cs="宋体"/>
          <w:lang w:eastAsia="zh-CN"/>
        </w:rPr>
      </w:pPr>
      <w:r>
        <w:rPr>
          <w:rFonts w:ascii="微软雅黑" w:eastAsia="微软雅黑" w:hAnsi="微软雅黑" w:cs="宋体" w:hint="eastAsia"/>
          <w:lang w:eastAsia="zh-CN"/>
        </w:rPr>
        <w:t>语音（语音语调，节奏和流利程度）</w:t>
      </w:r>
    </w:p>
    <w:p w14:paraId="04CFD92F" w14:textId="0BA56604" w:rsidR="002F4C63" w:rsidRPr="002F4C63" w:rsidRDefault="002F4C63" w:rsidP="002F4C63">
      <w:pPr>
        <w:pStyle w:val="a0"/>
        <w:numPr>
          <w:ilvl w:val="0"/>
          <w:numId w:val="47"/>
        </w:numPr>
        <w:rPr>
          <w:rFonts w:ascii="微软雅黑" w:eastAsia="微软雅黑" w:hAnsi="微软雅黑"/>
          <w:lang w:val="en-US" w:eastAsia="zh-CN"/>
        </w:rPr>
      </w:pPr>
      <w:r w:rsidRPr="002F4C63">
        <w:rPr>
          <w:rFonts w:ascii="微软雅黑" w:eastAsia="微软雅黑" w:hAnsi="微软雅黑"/>
          <w:lang w:val="en-US" w:eastAsia="zh-CN"/>
        </w:rPr>
        <w:t>是否全面地展示了自己的未来计划</w:t>
      </w:r>
    </w:p>
    <w:p w14:paraId="20CBB29A" w14:textId="77777777" w:rsidR="000B4DA3" w:rsidRPr="00407DE5" w:rsidRDefault="000B4DA3" w:rsidP="000B4DA3">
      <w:pPr>
        <w:rPr>
          <w:rFonts w:ascii="Calibri" w:eastAsia="微软雅黑" w:hAnsi="Calibri" w:cs="Calibri"/>
          <w:b/>
          <w:bCs/>
          <w:lang w:val="fr-FR"/>
        </w:rPr>
      </w:pPr>
      <w:r w:rsidRPr="00407DE5">
        <w:rPr>
          <w:rFonts w:ascii="Calibri" w:eastAsia="微软雅黑" w:hAnsi="Calibri" w:cs="Calibri"/>
          <w:b/>
          <w:bCs/>
          <w:lang w:val="fr-FR"/>
        </w:rPr>
        <w:t>Critères d'évaluation :</w:t>
      </w:r>
    </w:p>
    <w:p w14:paraId="418F788A" w14:textId="77777777" w:rsidR="000B4DA3" w:rsidRPr="00D81057" w:rsidRDefault="000B4DA3" w:rsidP="000B4DA3">
      <w:pPr>
        <w:rPr>
          <w:rFonts w:ascii="Calibri" w:eastAsia="微软雅黑" w:hAnsi="Calibri" w:cs="Calibri"/>
          <w:lang w:val="fr-FR"/>
        </w:rPr>
      </w:pPr>
      <w:r w:rsidRPr="00D81057">
        <w:rPr>
          <w:rFonts w:ascii="Calibri" w:eastAsia="微软雅黑" w:hAnsi="Calibri" w:cs="Calibri"/>
          <w:lang w:val="fr-FR"/>
        </w:rPr>
        <w:t>Exactitude grammaticale (en particulier l'utilisation du futur simple)</w:t>
      </w:r>
    </w:p>
    <w:p w14:paraId="3810219F" w14:textId="77777777" w:rsidR="000B4DA3" w:rsidRPr="00D81057" w:rsidRDefault="000B4DA3" w:rsidP="000B4DA3">
      <w:pPr>
        <w:rPr>
          <w:rFonts w:ascii="Calibri" w:eastAsia="微软雅黑" w:hAnsi="Calibri" w:cs="Calibri"/>
          <w:lang w:val="fr-FR"/>
        </w:rPr>
      </w:pPr>
      <w:r w:rsidRPr="00D81057">
        <w:rPr>
          <w:rFonts w:ascii="Calibri" w:eastAsia="微软雅黑" w:hAnsi="Calibri" w:cs="Calibri"/>
          <w:lang w:val="fr-FR"/>
        </w:rPr>
        <w:t>Prononciation (intonation, rythme et fluidité)</w:t>
      </w:r>
    </w:p>
    <w:p w14:paraId="52AD5014" w14:textId="07E74471" w:rsidR="00FD01B0" w:rsidRDefault="00FD01B0" w:rsidP="000B4DA3">
      <w:pPr>
        <w:rPr>
          <w:rFonts w:ascii="Calibri" w:eastAsia="微软雅黑" w:hAnsi="Calibri" w:cs="Calibri"/>
          <w:lang w:val="fr-FR"/>
        </w:rPr>
      </w:pPr>
      <w:r w:rsidRPr="00FD01B0">
        <w:rPr>
          <w:rFonts w:ascii="Calibri" w:eastAsia="微软雅黑" w:hAnsi="Calibri" w:cs="Calibri"/>
          <w:lang w:val="fr-FR"/>
        </w:rPr>
        <w:t>Présentation complète de vos projets</w:t>
      </w:r>
    </w:p>
    <w:p w14:paraId="4AD0C1F4" w14:textId="50942CB8" w:rsidR="00D5417C" w:rsidRPr="000B4DA3" w:rsidRDefault="00D5417C" w:rsidP="004576D0">
      <w:pPr>
        <w:rPr>
          <w:rFonts w:ascii="Calibri" w:eastAsia="微软雅黑" w:hAnsi="Calibri" w:cs="Calibri"/>
          <w:lang w:val="fr-FR"/>
        </w:rPr>
      </w:pPr>
    </w:p>
    <w:p w14:paraId="5F846529" w14:textId="77777777" w:rsidR="00FE45A4" w:rsidRPr="000B4DA3" w:rsidRDefault="00FE45A4" w:rsidP="004576D0">
      <w:pPr>
        <w:rPr>
          <w:rFonts w:ascii="Calibri" w:eastAsia="微软雅黑" w:hAnsi="Calibri" w:cs="Calibri"/>
          <w:lang w:val="fr-FR"/>
        </w:rPr>
      </w:pPr>
    </w:p>
    <w:p w14:paraId="3486A609" w14:textId="635BAB6D" w:rsidR="001F04E4" w:rsidRPr="006703B4" w:rsidRDefault="001F04E4" w:rsidP="00780FA9">
      <w:pPr>
        <w:rPr>
          <w:rFonts w:ascii="Calibri" w:hAnsi="Calibri" w:cs="Calibri"/>
          <w:sz w:val="28"/>
          <w:szCs w:val="28"/>
          <w:lang w:val="fr-CA"/>
        </w:rPr>
      </w:pPr>
    </w:p>
    <w:sectPr w:rsidR="001F04E4" w:rsidRPr="006703B4" w:rsidSect="009A2C70">
      <w:footerReference w:type="even" r:id="rId9"/>
      <w:footerReference w:type="default" r:id="rId10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70FCC" w14:textId="77777777" w:rsidR="009C47B3" w:rsidRDefault="009C47B3" w:rsidP="00AE1114">
      <w:r>
        <w:separator/>
      </w:r>
    </w:p>
  </w:endnote>
  <w:endnote w:type="continuationSeparator" w:id="0">
    <w:p w14:paraId="15B59C94" w14:textId="77777777" w:rsidR="009C47B3" w:rsidRDefault="009C47B3" w:rsidP="00AE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altName w:val="微软雅黑"/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0E34D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66CE42E" w14:textId="77777777" w:rsidR="00B73165" w:rsidRDefault="00B73165" w:rsidP="00AE111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99E86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0A093D">
      <w:rPr>
        <w:rStyle w:val="ac"/>
        <w:noProof/>
      </w:rPr>
      <w:t>3</w:t>
    </w:r>
    <w:r>
      <w:rPr>
        <w:rStyle w:val="ac"/>
      </w:rPr>
      <w:fldChar w:fldCharType="end"/>
    </w:r>
  </w:p>
  <w:p w14:paraId="56F32B02" w14:textId="77777777" w:rsidR="00B73165" w:rsidRDefault="00B73165" w:rsidP="00AE11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AF0F3" w14:textId="77777777" w:rsidR="009C47B3" w:rsidRDefault="009C47B3" w:rsidP="00AE1114">
      <w:r>
        <w:separator/>
      </w:r>
    </w:p>
  </w:footnote>
  <w:footnote w:type="continuationSeparator" w:id="0">
    <w:p w14:paraId="2932CA9D" w14:textId="77777777" w:rsidR="009C47B3" w:rsidRDefault="009C47B3" w:rsidP="00AE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24F"/>
    <w:multiLevelType w:val="hybridMultilevel"/>
    <w:tmpl w:val="3A4E3C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6D70D0"/>
    <w:multiLevelType w:val="hybridMultilevel"/>
    <w:tmpl w:val="6F34A5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3A4FF5"/>
    <w:multiLevelType w:val="hybridMultilevel"/>
    <w:tmpl w:val="C6E01D8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2DD325F"/>
    <w:multiLevelType w:val="multilevel"/>
    <w:tmpl w:val="E2FA3B0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eastAsia"/>
        <w:lang w:val="fr-CA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eastAsia"/>
      </w:rPr>
    </w:lvl>
  </w:abstractNum>
  <w:abstractNum w:abstractNumId="4" w15:restartNumberingAfterBreak="0">
    <w:nsid w:val="2CFB5BF4"/>
    <w:multiLevelType w:val="multilevel"/>
    <w:tmpl w:val="B4F4A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768FD"/>
    <w:multiLevelType w:val="hybridMultilevel"/>
    <w:tmpl w:val="108E6568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63E33B1"/>
    <w:multiLevelType w:val="hybridMultilevel"/>
    <w:tmpl w:val="232245DE"/>
    <w:lvl w:ilvl="0" w:tplc="3C26F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72C3627"/>
    <w:multiLevelType w:val="hybridMultilevel"/>
    <w:tmpl w:val="EB605650"/>
    <w:lvl w:ilvl="0" w:tplc="7AE4F60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83D65"/>
    <w:multiLevelType w:val="hybridMultilevel"/>
    <w:tmpl w:val="8DE614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BA23250"/>
    <w:multiLevelType w:val="hybridMultilevel"/>
    <w:tmpl w:val="C0DEB41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1E7399C"/>
    <w:multiLevelType w:val="hybridMultilevel"/>
    <w:tmpl w:val="2F8EDCA0"/>
    <w:lvl w:ilvl="0" w:tplc="040C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3F747EB"/>
    <w:multiLevelType w:val="hybridMultilevel"/>
    <w:tmpl w:val="A224D628"/>
    <w:lvl w:ilvl="0" w:tplc="6B2AACC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FE23C9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203CFD2A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C2AA8D22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D0B2F874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FED25CF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44F87202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53B016F6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55680D0A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8679F2"/>
    <w:multiLevelType w:val="hybridMultilevel"/>
    <w:tmpl w:val="06F8D2F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A423464"/>
    <w:multiLevelType w:val="hybridMultilevel"/>
    <w:tmpl w:val="1E62FA6A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C19508F"/>
    <w:multiLevelType w:val="hybridMultilevel"/>
    <w:tmpl w:val="0E8C753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C430DEE"/>
    <w:multiLevelType w:val="hybridMultilevel"/>
    <w:tmpl w:val="CE5C15E2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E032E36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1B17180"/>
    <w:multiLevelType w:val="hybridMultilevel"/>
    <w:tmpl w:val="1122C86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68812A3"/>
    <w:multiLevelType w:val="hybridMultilevel"/>
    <w:tmpl w:val="3AAE9C0E"/>
    <w:lvl w:ilvl="0" w:tplc="59D846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613F7B"/>
    <w:multiLevelType w:val="hybridMultilevel"/>
    <w:tmpl w:val="3486582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AC10A91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BFF3E6F"/>
    <w:multiLevelType w:val="hybridMultilevel"/>
    <w:tmpl w:val="D1D694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E1A0919"/>
    <w:multiLevelType w:val="hybridMultilevel"/>
    <w:tmpl w:val="C1405784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6"/>
  </w:num>
  <w:num w:numId="8">
    <w:abstractNumId w:val="0"/>
  </w:num>
  <w:num w:numId="9">
    <w:abstractNumId w:val="22"/>
  </w:num>
  <w:num w:numId="10">
    <w:abstractNumId w:val="5"/>
  </w:num>
  <w:num w:numId="11">
    <w:abstractNumId w:val="8"/>
  </w:num>
  <w:num w:numId="12">
    <w:abstractNumId w:val="20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13"/>
  </w:num>
  <w:num w:numId="17">
    <w:abstractNumId w:val="19"/>
  </w:num>
  <w:num w:numId="18">
    <w:abstractNumId w:val="1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17"/>
  </w:num>
  <w:num w:numId="23">
    <w:abstractNumId w:val="12"/>
  </w:num>
  <w:num w:numId="24">
    <w:abstractNumId w:val="9"/>
  </w:num>
  <w:num w:numId="25">
    <w:abstractNumId w:val="2"/>
  </w:num>
  <w:num w:numId="26">
    <w:abstractNumId w:val="15"/>
  </w:num>
  <w:num w:numId="27">
    <w:abstractNumId w:val="10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1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1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A9"/>
    <w:rsid w:val="00002612"/>
    <w:rsid w:val="00002881"/>
    <w:rsid w:val="00005232"/>
    <w:rsid w:val="00012E7E"/>
    <w:rsid w:val="00012F54"/>
    <w:rsid w:val="00025319"/>
    <w:rsid w:val="00030B32"/>
    <w:rsid w:val="00034855"/>
    <w:rsid w:val="00035A03"/>
    <w:rsid w:val="00036216"/>
    <w:rsid w:val="000374DE"/>
    <w:rsid w:val="000375C7"/>
    <w:rsid w:val="00041B87"/>
    <w:rsid w:val="0004395F"/>
    <w:rsid w:val="00044DBF"/>
    <w:rsid w:val="00047096"/>
    <w:rsid w:val="00054CBA"/>
    <w:rsid w:val="000606A9"/>
    <w:rsid w:val="00062ADC"/>
    <w:rsid w:val="000634DF"/>
    <w:rsid w:val="000725E9"/>
    <w:rsid w:val="00072948"/>
    <w:rsid w:val="00073CB2"/>
    <w:rsid w:val="0007606B"/>
    <w:rsid w:val="000760E4"/>
    <w:rsid w:val="00077BC3"/>
    <w:rsid w:val="00081218"/>
    <w:rsid w:val="000923CD"/>
    <w:rsid w:val="00093516"/>
    <w:rsid w:val="00094E83"/>
    <w:rsid w:val="000955DC"/>
    <w:rsid w:val="00095EF3"/>
    <w:rsid w:val="00096290"/>
    <w:rsid w:val="000975AC"/>
    <w:rsid w:val="000A093D"/>
    <w:rsid w:val="000A3CAB"/>
    <w:rsid w:val="000A4E9D"/>
    <w:rsid w:val="000B1177"/>
    <w:rsid w:val="000B4DA3"/>
    <w:rsid w:val="000C1553"/>
    <w:rsid w:val="000C24BC"/>
    <w:rsid w:val="000C37D2"/>
    <w:rsid w:val="000C5B60"/>
    <w:rsid w:val="000D20DA"/>
    <w:rsid w:val="000D5761"/>
    <w:rsid w:val="000D626C"/>
    <w:rsid w:val="000E01B0"/>
    <w:rsid w:val="000E1802"/>
    <w:rsid w:val="000E45F3"/>
    <w:rsid w:val="000E4FAA"/>
    <w:rsid w:val="000E601A"/>
    <w:rsid w:val="000E60CB"/>
    <w:rsid w:val="000F1055"/>
    <w:rsid w:val="000F1AA6"/>
    <w:rsid w:val="000F38D7"/>
    <w:rsid w:val="000F3BC4"/>
    <w:rsid w:val="00102CC9"/>
    <w:rsid w:val="00103975"/>
    <w:rsid w:val="00106B94"/>
    <w:rsid w:val="00115AE3"/>
    <w:rsid w:val="00121E21"/>
    <w:rsid w:val="00123557"/>
    <w:rsid w:val="00123AB1"/>
    <w:rsid w:val="00123EDE"/>
    <w:rsid w:val="00124A31"/>
    <w:rsid w:val="00134165"/>
    <w:rsid w:val="00136245"/>
    <w:rsid w:val="0014112C"/>
    <w:rsid w:val="00142E40"/>
    <w:rsid w:val="001462D3"/>
    <w:rsid w:val="00150AE5"/>
    <w:rsid w:val="00154C3B"/>
    <w:rsid w:val="0015649E"/>
    <w:rsid w:val="00161455"/>
    <w:rsid w:val="00162673"/>
    <w:rsid w:val="00163442"/>
    <w:rsid w:val="00163F1F"/>
    <w:rsid w:val="00170A7E"/>
    <w:rsid w:val="001744B4"/>
    <w:rsid w:val="00177C63"/>
    <w:rsid w:val="00180DE2"/>
    <w:rsid w:val="001817DA"/>
    <w:rsid w:val="00181844"/>
    <w:rsid w:val="00182AE4"/>
    <w:rsid w:val="00182B54"/>
    <w:rsid w:val="001863F6"/>
    <w:rsid w:val="00191A50"/>
    <w:rsid w:val="0019225B"/>
    <w:rsid w:val="00192C16"/>
    <w:rsid w:val="001A04A0"/>
    <w:rsid w:val="001A2A15"/>
    <w:rsid w:val="001A47F4"/>
    <w:rsid w:val="001A7AD0"/>
    <w:rsid w:val="001B1006"/>
    <w:rsid w:val="001B242C"/>
    <w:rsid w:val="001C01E2"/>
    <w:rsid w:val="001C190D"/>
    <w:rsid w:val="001C407C"/>
    <w:rsid w:val="001C52F5"/>
    <w:rsid w:val="001C53A2"/>
    <w:rsid w:val="001D03ED"/>
    <w:rsid w:val="001D370D"/>
    <w:rsid w:val="001D4E7D"/>
    <w:rsid w:val="001D5BF8"/>
    <w:rsid w:val="001E4546"/>
    <w:rsid w:val="001F04E4"/>
    <w:rsid w:val="001F0BD7"/>
    <w:rsid w:val="001F42E4"/>
    <w:rsid w:val="001F50D3"/>
    <w:rsid w:val="001F55C1"/>
    <w:rsid w:val="00200821"/>
    <w:rsid w:val="00202615"/>
    <w:rsid w:val="00202E19"/>
    <w:rsid w:val="002054D9"/>
    <w:rsid w:val="00206BA5"/>
    <w:rsid w:val="00207D7C"/>
    <w:rsid w:val="00211758"/>
    <w:rsid w:val="00211B98"/>
    <w:rsid w:val="002135C0"/>
    <w:rsid w:val="00214E48"/>
    <w:rsid w:val="00214FCA"/>
    <w:rsid w:val="002151EF"/>
    <w:rsid w:val="0022132E"/>
    <w:rsid w:val="00224AB9"/>
    <w:rsid w:val="00225A16"/>
    <w:rsid w:val="002312D5"/>
    <w:rsid w:val="0023354B"/>
    <w:rsid w:val="00234A68"/>
    <w:rsid w:val="00234B72"/>
    <w:rsid w:val="0023767B"/>
    <w:rsid w:val="00240EE0"/>
    <w:rsid w:val="00242C7C"/>
    <w:rsid w:val="00250AFD"/>
    <w:rsid w:val="00252716"/>
    <w:rsid w:val="00261090"/>
    <w:rsid w:val="00263DC5"/>
    <w:rsid w:val="00264029"/>
    <w:rsid w:val="00265032"/>
    <w:rsid w:val="00272185"/>
    <w:rsid w:val="0027281B"/>
    <w:rsid w:val="00273000"/>
    <w:rsid w:val="002738B5"/>
    <w:rsid w:val="002747AF"/>
    <w:rsid w:val="0028763D"/>
    <w:rsid w:val="00291B1F"/>
    <w:rsid w:val="00291D6D"/>
    <w:rsid w:val="0029210B"/>
    <w:rsid w:val="00293517"/>
    <w:rsid w:val="002A5684"/>
    <w:rsid w:val="002A6B79"/>
    <w:rsid w:val="002B2BE5"/>
    <w:rsid w:val="002B3693"/>
    <w:rsid w:val="002B6F93"/>
    <w:rsid w:val="002C107A"/>
    <w:rsid w:val="002C2B09"/>
    <w:rsid w:val="002C65E1"/>
    <w:rsid w:val="002C6810"/>
    <w:rsid w:val="002C72E5"/>
    <w:rsid w:val="002D1077"/>
    <w:rsid w:val="002D4529"/>
    <w:rsid w:val="002D6F77"/>
    <w:rsid w:val="002E0B68"/>
    <w:rsid w:val="002E2514"/>
    <w:rsid w:val="002E6F83"/>
    <w:rsid w:val="002F2326"/>
    <w:rsid w:val="002F4C63"/>
    <w:rsid w:val="002F5B55"/>
    <w:rsid w:val="0030230F"/>
    <w:rsid w:val="00302701"/>
    <w:rsid w:val="00302ECE"/>
    <w:rsid w:val="0030702C"/>
    <w:rsid w:val="003109D8"/>
    <w:rsid w:val="00320689"/>
    <w:rsid w:val="003242D2"/>
    <w:rsid w:val="003249E1"/>
    <w:rsid w:val="00324CCC"/>
    <w:rsid w:val="00330275"/>
    <w:rsid w:val="003313A7"/>
    <w:rsid w:val="00334723"/>
    <w:rsid w:val="0033694B"/>
    <w:rsid w:val="003416D4"/>
    <w:rsid w:val="0034303E"/>
    <w:rsid w:val="00346F18"/>
    <w:rsid w:val="003529C3"/>
    <w:rsid w:val="00354642"/>
    <w:rsid w:val="00356D1A"/>
    <w:rsid w:val="003631E9"/>
    <w:rsid w:val="00363CD8"/>
    <w:rsid w:val="00365D39"/>
    <w:rsid w:val="003670E6"/>
    <w:rsid w:val="00375624"/>
    <w:rsid w:val="003758F2"/>
    <w:rsid w:val="00382A9E"/>
    <w:rsid w:val="00383D46"/>
    <w:rsid w:val="00384202"/>
    <w:rsid w:val="00384B83"/>
    <w:rsid w:val="00384D10"/>
    <w:rsid w:val="00385335"/>
    <w:rsid w:val="003906D3"/>
    <w:rsid w:val="003921E8"/>
    <w:rsid w:val="0039617C"/>
    <w:rsid w:val="003A04BF"/>
    <w:rsid w:val="003A6265"/>
    <w:rsid w:val="003A6DF2"/>
    <w:rsid w:val="003A765C"/>
    <w:rsid w:val="003B16FB"/>
    <w:rsid w:val="003B316A"/>
    <w:rsid w:val="003B4D0A"/>
    <w:rsid w:val="003B5F4E"/>
    <w:rsid w:val="003B69B4"/>
    <w:rsid w:val="003B6D71"/>
    <w:rsid w:val="003C3605"/>
    <w:rsid w:val="003C478D"/>
    <w:rsid w:val="003C5390"/>
    <w:rsid w:val="003C54B4"/>
    <w:rsid w:val="003C739A"/>
    <w:rsid w:val="003C7631"/>
    <w:rsid w:val="003D06C9"/>
    <w:rsid w:val="003D370A"/>
    <w:rsid w:val="003D4881"/>
    <w:rsid w:val="003D566D"/>
    <w:rsid w:val="003D6780"/>
    <w:rsid w:val="003E44FA"/>
    <w:rsid w:val="003E588D"/>
    <w:rsid w:val="003E58FB"/>
    <w:rsid w:val="003E70A9"/>
    <w:rsid w:val="003E70AB"/>
    <w:rsid w:val="003F171B"/>
    <w:rsid w:val="003F1D01"/>
    <w:rsid w:val="003F2A3D"/>
    <w:rsid w:val="003F607F"/>
    <w:rsid w:val="00400812"/>
    <w:rsid w:val="00403D26"/>
    <w:rsid w:val="004058AB"/>
    <w:rsid w:val="00406642"/>
    <w:rsid w:val="00407DE5"/>
    <w:rsid w:val="00410E96"/>
    <w:rsid w:val="00413E98"/>
    <w:rsid w:val="00415D2F"/>
    <w:rsid w:val="00420237"/>
    <w:rsid w:val="0042302C"/>
    <w:rsid w:val="00425054"/>
    <w:rsid w:val="00427840"/>
    <w:rsid w:val="004315CA"/>
    <w:rsid w:val="0043205E"/>
    <w:rsid w:val="00433B0E"/>
    <w:rsid w:val="004354C7"/>
    <w:rsid w:val="0043735B"/>
    <w:rsid w:val="00440E5A"/>
    <w:rsid w:val="004426AF"/>
    <w:rsid w:val="00443189"/>
    <w:rsid w:val="00450176"/>
    <w:rsid w:val="00450A7E"/>
    <w:rsid w:val="00454737"/>
    <w:rsid w:val="004557FB"/>
    <w:rsid w:val="00455829"/>
    <w:rsid w:val="004576D0"/>
    <w:rsid w:val="0046034E"/>
    <w:rsid w:val="004637F8"/>
    <w:rsid w:val="00463CAC"/>
    <w:rsid w:val="004642C4"/>
    <w:rsid w:val="00465C7C"/>
    <w:rsid w:val="00467DDB"/>
    <w:rsid w:val="00474656"/>
    <w:rsid w:val="00480543"/>
    <w:rsid w:val="00481064"/>
    <w:rsid w:val="00484DA1"/>
    <w:rsid w:val="00487D23"/>
    <w:rsid w:val="00490374"/>
    <w:rsid w:val="00493F5A"/>
    <w:rsid w:val="004965B8"/>
    <w:rsid w:val="004968E3"/>
    <w:rsid w:val="00496E70"/>
    <w:rsid w:val="004A0E37"/>
    <w:rsid w:val="004A1005"/>
    <w:rsid w:val="004A1359"/>
    <w:rsid w:val="004A554D"/>
    <w:rsid w:val="004B043D"/>
    <w:rsid w:val="004B0FA6"/>
    <w:rsid w:val="004B185B"/>
    <w:rsid w:val="004B28CE"/>
    <w:rsid w:val="004C6012"/>
    <w:rsid w:val="004D0164"/>
    <w:rsid w:val="004D1A4A"/>
    <w:rsid w:val="004D2D0D"/>
    <w:rsid w:val="004D3C71"/>
    <w:rsid w:val="004D7CC4"/>
    <w:rsid w:val="004E1223"/>
    <w:rsid w:val="004E27FF"/>
    <w:rsid w:val="004E63F0"/>
    <w:rsid w:val="004E6E12"/>
    <w:rsid w:val="004E7203"/>
    <w:rsid w:val="004F2C76"/>
    <w:rsid w:val="004F5547"/>
    <w:rsid w:val="004F72C7"/>
    <w:rsid w:val="00502757"/>
    <w:rsid w:val="00513065"/>
    <w:rsid w:val="00516B26"/>
    <w:rsid w:val="00523C3E"/>
    <w:rsid w:val="005250C7"/>
    <w:rsid w:val="005277A7"/>
    <w:rsid w:val="005302D0"/>
    <w:rsid w:val="00536681"/>
    <w:rsid w:val="00537448"/>
    <w:rsid w:val="0054089B"/>
    <w:rsid w:val="00546AE6"/>
    <w:rsid w:val="00547229"/>
    <w:rsid w:val="00551AFD"/>
    <w:rsid w:val="005665FF"/>
    <w:rsid w:val="005715EE"/>
    <w:rsid w:val="005726C7"/>
    <w:rsid w:val="0057273B"/>
    <w:rsid w:val="005736D9"/>
    <w:rsid w:val="00573EA9"/>
    <w:rsid w:val="00576374"/>
    <w:rsid w:val="00577AD8"/>
    <w:rsid w:val="00580045"/>
    <w:rsid w:val="00580AB1"/>
    <w:rsid w:val="00580FB1"/>
    <w:rsid w:val="00581A55"/>
    <w:rsid w:val="00582D0A"/>
    <w:rsid w:val="005831A7"/>
    <w:rsid w:val="0058556B"/>
    <w:rsid w:val="00591F71"/>
    <w:rsid w:val="005945E2"/>
    <w:rsid w:val="005949BD"/>
    <w:rsid w:val="00596DC0"/>
    <w:rsid w:val="005978E8"/>
    <w:rsid w:val="00597B39"/>
    <w:rsid w:val="005A2507"/>
    <w:rsid w:val="005A255C"/>
    <w:rsid w:val="005B14C4"/>
    <w:rsid w:val="005B24D1"/>
    <w:rsid w:val="005B25FC"/>
    <w:rsid w:val="005B3E17"/>
    <w:rsid w:val="005B6A81"/>
    <w:rsid w:val="005C0ACC"/>
    <w:rsid w:val="005C1C45"/>
    <w:rsid w:val="005C1CE3"/>
    <w:rsid w:val="005C1D82"/>
    <w:rsid w:val="005D059A"/>
    <w:rsid w:val="005D09C6"/>
    <w:rsid w:val="005D3751"/>
    <w:rsid w:val="005D45FE"/>
    <w:rsid w:val="005D5375"/>
    <w:rsid w:val="005D650F"/>
    <w:rsid w:val="005D666F"/>
    <w:rsid w:val="005D6D47"/>
    <w:rsid w:val="005E288D"/>
    <w:rsid w:val="005F108B"/>
    <w:rsid w:val="005F4A88"/>
    <w:rsid w:val="005F5A2D"/>
    <w:rsid w:val="005F5D8F"/>
    <w:rsid w:val="005F773F"/>
    <w:rsid w:val="005F7CF5"/>
    <w:rsid w:val="00601A81"/>
    <w:rsid w:val="0060415B"/>
    <w:rsid w:val="00604DD7"/>
    <w:rsid w:val="006075A6"/>
    <w:rsid w:val="006102B9"/>
    <w:rsid w:val="00611454"/>
    <w:rsid w:val="006166E0"/>
    <w:rsid w:val="00616CD4"/>
    <w:rsid w:val="006170FB"/>
    <w:rsid w:val="00622524"/>
    <w:rsid w:val="00622B92"/>
    <w:rsid w:val="00624FB7"/>
    <w:rsid w:val="00627030"/>
    <w:rsid w:val="006277F4"/>
    <w:rsid w:val="0063283B"/>
    <w:rsid w:val="006348D3"/>
    <w:rsid w:val="0064047D"/>
    <w:rsid w:val="006407CC"/>
    <w:rsid w:val="0064087B"/>
    <w:rsid w:val="00640AFA"/>
    <w:rsid w:val="0064198D"/>
    <w:rsid w:val="00647AE4"/>
    <w:rsid w:val="00657252"/>
    <w:rsid w:val="00657EA6"/>
    <w:rsid w:val="006625EB"/>
    <w:rsid w:val="006703B4"/>
    <w:rsid w:val="00670AB9"/>
    <w:rsid w:val="006720AB"/>
    <w:rsid w:val="00672BE6"/>
    <w:rsid w:val="006757A6"/>
    <w:rsid w:val="00677089"/>
    <w:rsid w:val="0068106B"/>
    <w:rsid w:val="00682568"/>
    <w:rsid w:val="00683130"/>
    <w:rsid w:val="00685CA3"/>
    <w:rsid w:val="00691F89"/>
    <w:rsid w:val="00694945"/>
    <w:rsid w:val="00695DCC"/>
    <w:rsid w:val="00697BFE"/>
    <w:rsid w:val="006A2286"/>
    <w:rsid w:val="006A22C1"/>
    <w:rsid w:val="006A2C42"/>
    <w:rsid w:val="006B35C1"/>
    <w:rsid w:val="006B5081"/>
    <w:rsid w:val="006B556C"/>
    <w:rsid w:val="006B645E"/>
    <w:rsid w:val="006B73C2"/>
    <w:rsid w:val="006C006B"/>
    <w:rsid w:val="006C79CB"/>
    <w:rsid w:val="006D20F3"/>
    <w:rsid w:val="006D3878"/>
    <w:rsid w:val="006D5A6F"/>
    <w:rsid w:val="006E0DF9"/>
    <w:rsid w:val="006E1363"/>
    <w:rsid w:val="006E31B6"/>
    <w:rsid w:val="006E6C5E"/>
    <w:rsid w:val="006F12BC"/>
    <w:rsid w:val="006F29C1"/>
    <w:rsid w:val="006F4060"/>
    <w:rsid w:val="006F42F9"/>
    <w:rsid w:val="006F4622"/>
    <w:rsid w:val="006F5CCF"/>
    <w:rsid w:val="006F607C"/>
    <w:rsid w:val="006F7735"/>
    <w:rsid w:val="006F7AC3"/>
    <w:rsid w:val="0070061D"/>
    <w:rsid w:val="00703C5E"/>
    <w:rsid w:val="00705D79"/>
    <w:rsid w:val="00706ECD"/>
    <w:rsid w:val="00710C1C"/>
    <w:rsid w:val="00710F30"/>
    <w:rsid w:val="007203E4"/>
    <w:rsid w:val="00724F91"/>
    <w:rsid w:val="00732F46"/>
    <w:rsid w:val="00734512"/>
    <w:rsid w:val="00741BB4"/>
    <w:rsid w:val="0074425C"/>
    <w:rsid w:val="007450F1"/>
    <w:rsid w:val="0075470D"/>
    <w:rsid w:val="00765CDB"/>
    <w:rsid w:val="00766CC1"/>
    <w:rsid w:val="00780FA9"/>
    <w:rsid w:val="00781A5A"/>
    <w:rsid w:val="0078251F"/>
    <w:rsid w:val="0078488A"/>
    <w:rsid w:val="007851F8"/>
    <w:rsid w:val="00786E44"/>
    <w:rsid w:val="007870E6"/>
    <w:rsid w:val="00791DCC"/>
    <w:rsid w:val="0079295D"/>
    <w:rsid w:val="007A0D91"/>
    <w:rsid w:val="007A4837"/>
    <w:rsid w:val="007A4A41"/>
    <w:rsid w:val="007A6680"/>
    <w:rsid w:val="007A7F70"/>
    <w:rsid w:val="007B2354"/>
    <w:rsid w:val="007B2E46"/>
    <w:rsid w:val="007B363A"/>
    <w:rsid w:val="007B7A85"/>
    <w:rsid w:val="007C1D3D"/>
    <w:rsid w:val="007C3E8D"/>
    <w:rsid w:val="007C6F07"/>
    <w:rsid w:val="007D1B2B"/>
    <w:rsid w:val="007D2D6E"/>
    <w:rsid w:val="007D3E06"/>
    <w:rsid w:val="007D5143"/>
    <w:rsid w:val="007E02B6"/>
    <w:rsid w:val="007E6A5C"/>
    <w:rsid w:val="007E7354"/>
    <w:rsid w:val="007E760F"/>
    <w:rsid w:val="007F0632"/>
    <w:rsid w:val="007F2365"/>
    <w:rsid w:val="007F4A78"/>
    <w:rsid w:val="007F4E09"/>
    <w:rsid w:val="00801555"/>
    <w:rsid w:val="0080166C"/>
    <w:rsid w:val="00804C21"/>
    <w:rsid w:val="008116F3"/>
    <w:rsid w:val="00811AC1"/>
    <w:rsid w:val="00811F88"/>
    <w:rsid w:val="00816AF1"/>
    <w:rsid w:val="008201F4"/>
    <w:rsid w:val="00820895"/>
    <w:rsid w:val="008215C5"/>
    <w:rsid w:val="0082307C"/>
    <w:rsid w:val="0082357C"/>
    <w:rsid w:val="00834374"/>
    <w:rsid w:val="0083491D"/>
    <w:rsid w:val="00834D7F"/>
    <w:rsid w:val="00842053"/>
    <w:rsid w:val="00842E50"/>
    <w:rsid w:val="00850144"/>
    <w:rsid w:val="00855080"/>
    <w:rsid w:val="00860C61"/>
    <w:rsid w:val="008641EC"/>
    <w:rsid w:val="00865A8B"/>
    <w:rsid w:val="008701C3"/>
    <w:rsid w:val="00870494"/>
    <w:rsid w:val="008728FE"/>
    <w:rsid w:val="00875291"/>
    <w:rsid w:val="00875CD6"/>
    <w:rsid w:val="00876BF1"/>
    <w:rsid w:val="00880C4B"/>
    <w:rsid w:val="00891C5E"/>
    <w:rsid w:val="00892440"/>
    <w:rsid w:val="008931A9"/>
    <w:rsid w:val="00894268"/>
    <w:rsid w:val="0089612F"/>
    <w:rsid w:val="008A1218"/>
    <w:rsid w:val="008A3713"/>
    <w:rsid w:val="008A731E"/>
    <w:rsid w:val="008B02C8"/>
    <w:rsid w:val="008B1110"/>
    <w:rsid w:val="008B1D96"/>
    <w:rsid w:val="008B1DE1"/>
    <w:rsid w:val="008B3E08"/>
    <w:rsid w:val="008B3E3F"/>
    <w:rsid w:val="008B49E6"/>
    <w:rsid w:val="008B61A6"/>
    <w:rsid w:val="008B622B"/>
    <w:rsid w:val="008C7932"/>
    <w:rsid w:val="008D0BCE"/>
    <w:rsid w:val="008E3D2A"/>
    <w:rsid w:val="008E40E1"/>
    <w:rsid w:val="008E7656"/>
    <w:rsid w:val="008E77D6"/>
    <w:rsid w:val="008F097B"/>
    <w:rsid w:val="008F1A88"/>
    <w:rsid w:val="008F3278"/>
    <w:rsid w:val="008F4D6A"/>
    <w:rsid w:val="008F63BF"/>
    <w:rsid w:val="00902142"/>
    <w:rsid w:val="00902DD4"/>
    <w:rsid w:val="009044BC"/>
    <w:rsid w:val="00905B3C"/>
    <w:rsid w:val="00906938"/>
    <w:rsid w:val="00910295"/>
    <w:rsid w:val="00912335"/>
    <w:rsid w:val="00914746"/>
    <w:rsid w:val="00914D04"/>
    <w:rsid w:val="009170AB"/>
    <w:rsid w:val="00917AAC"/>
    <w:rsid w:val="0092159F"/>
    <w:rsid w:val="00922390"/>
    <w:rsid w:val="00923DF3"/>
    <w:rsid w:val="0092778D"/>
    <w:rsid w:val="0093141C"/>
    <w:rsid w:val="00934047"/>
    <w:rsid w:val="009422E6"/>
    <w:rsid w:val="0095415D"/>
    <w:rsid w:val="009572C8"/>
    <w:rsid w:val="00963023"/>
    <w:rsid w:val="00970649"/>
    <w:rsid w:val="00976F35"/>
    <w:rsid w:val="00977119"/>
    <w:rsid w:val="009818B1"/>
    <w:rsid w:val="009825E1"/>
    <w:rsid w:val="0098284C"/>
    <w:rsid w:val="00983FC5"/>
    <w:rsid w:val="00984B9B"/>
    <w:rsid w:val="0098517F"/>
    <w:rsid w:val="00986B13"/>
    <w:rsid w:val="00990A18"/>
    <w:rsid w:val="009912CB"/>
    <w:rsid w:val="00992438"/>
    <w:rsid w:val="009961DE"/>
    <w:rsid w:val="00997352"/>
    <w:rsid w:val="009A1A2D"/>
    <w:rsid w:val="009A2136"/>
    <w:rsid w:val="009A2C70"/>
    <w:rsid w:val="009A39CF"/>
    <w:rsid w:val="009B07C4"/>
    <w:rsid w:val="009B5747"/>
    <w:rsid w:val="009C0061"/>
    <w:rsid w:val="009C134B"/>
    <w:rsid w:val="009C3E96"/>
    <w:rsid w:val="009C47B3"/>
    <w:rsid w:val="009D10D1"/>
    <w:rsid w:val="009D19A8"/>
    <w:rsid w:val="009D2C19"/>
    <w:rsid w:val="009D6861"/>
    <w:rsid w:val="009E2BED"/>
    <w:rsid w:val="009E49DF"/>
    <w:rsid w:val="009E689A"/>
    <w:rsid w:val="009F12C9"/>
    <w:rsid w:val="009F35B2"/>
    <w:rsid w:val="009F534B"/>
    <w:rsid w:val="009F6DD9"/>
    <w:rsid w:val="00A07D3D"/>
    <w:rsid w:val="00A20DD2"/>
    <w:rsid w:val="00A212F5"/>
    <w:rsid w:val="00A22ADC"/>
    <w:rsid w:val="00A238AE"/>
    <w:rsid w:val="00A24C28"/>
    <w:rsid w:val="00A26B1D"/>
    <w:rsid w:val="00A27384"/>
    <w:rsid w:val="00A302C2"/>
    <w:rsid w:val="00A31FA4"/>
    <w:rsid w:val="00A32EF7"/>
    <w:rsid w:val="00A33CA6"/>
    <w:rsid w:val="00A344CD"/>
    <w:rsid w:val="00A42DC7"/>
    <w:rsid w:val="00A43DD5"/>
    <w:rsid w:val="00A44DA9"/>
    <w:rsid w:val="00A471B3"/>
    <w:rsid w:val="00A47EA1"/>
    <w:rsid w:val="00A54866"/>
    <w:rsid w:val="00A57009"/>
    <w:rsid w:val="00A6656C"/>
    <w:rsid w:val="00A669A1"/>
    <w:rsid w:val="00A735A7"/>
    <w:rsid w:val="00A83DED"/>
    <w:rsid w:val="00A87463"/>
    <w:rsid w:val="00A92283"/>
    <w:rsid w:val="00A934DC"/>
    <w:rsid w:val="00A936C6"/>
    <w:rsid w:val="00A9415A"/>
    <w:rsid w:val="00A9523A"/>
    <w:rsid w:val="00A95311"/>
    <w:rsid w:val="00A96481"/>
    <w:rsid w:val="00A96664"/>
    <w:rsid w:val="00A96DB7"/>
    <w:rsid w:val="00AA6A45"/>
    <w:rsid w:val="00AB1077"/>
    <w:rsid w:val="00AB1498"/>
    <w:rsid w:val="00AD1426"/>
    <w:rsid w:val="00AD2A77"/>
    <w:rsid w:val="00AD3E70"/>
    <w:rsid w:val="00AD757D"/>
    <w:rsid w:val="00AE1114"/>
    <w:rsid w:val="00AE4A6D"/>
    <w:rsid w:val="00AF00B6"/>
    <w:rsid w:val="00AF0F8E"/>
    <w:rsid w:val="00B00F6E"/>
    <w:rsid w:val="00B01021"/>
    <w:rsid w:val="00B041F7"/>
    <w:rsid w:val="00B045CC"/>
    <w:rsid w:val="00B13CD0"/>
    <w:rsid w:val="00B15D40"/>
    <w:rsid w:val="00B1653E"/>
    <w:rsid w:val="00B17AE9"/>
    <w:rsid w:val="00B21587"/>
    <w:rsid w:val="00B23450"/>
    <w:rsid w:val="00B2554B"/>
    <w:rsid w:val="00B2679C"/>
    <w:rsid w:val="00B333B0"/>
    <w:rsid w:val="00B33A8B"/>
    <w:rsid w:val="00B33C60"/>
    <w:rsid w:val="00B35EE9"/>
    <w:rsid w:val="00B3760A"/>
    <w:rsid w:val="00B40313"/>
    <w:rsid w:val="00B40614"/>
    <w:rsid w:val="00B4078F"/>
    <w:rsid w:val="00B43289"/>
    <w:rsid w:val="00B437A7"/>
    <w:rsid w:val="00B43981"/>
    <w:rsid w:val="00B445AB"/>
    <w:rsid w:val="00B464B5"/>
    <w:rsid w:val="00B47395"/>
    <w:rsid w:val="00B47C25"/>
    <w:rsid w:val="00B518B3"/>
    <w:rsid w:val="00B56EFD"/>
    <w:rsid w:val="00B60F8E"/>
    <w:rsid w:val="00B64B7E"/>
    <w:rsid w:val="00B64F8F"/>
    <w:rsid w:val="00B66AF8"/>
    <w:rsid w:val="00B67579"/>
    <w:rsid w:val="00B67DCD"/>
    <w:rsid w:val="00B7074C"/>
    <w:rsid w:val="00B720D1"/>
    <w:rsid w:val="00B729FA"/>
    <w:rsid w:val="00B73165"/>
    <w:rsid w:val="00B74690"/>
    <w:rsid w:val="00B765FA"/>
    <w:rsid w:val="00B81D95"/>
    <w:rsid w:val="00B82806"/>
    <w:rsid w:val="00B832B4"/>
    <w:rsid w:val="00B846BC"/>
    <w:rsid w:val="00B84D30"/>
    <w:rsid w:val="00B8695E"/>
    <w:rsid w:val="00B94FAD"/>
    <w:rsid w:val="00B96D50"/>
    <w:rsid w:val="00B977DB"/>
    <w:rsid w:val="00BA0747"/>
    <w:rsid w:val="00BA124F"/>
    <w:rsid w:val="00BA1511"/>
    <w:rsid w:val="00BA4141"/>
    <w:rsid w:val="00BA4E87"/>
    <w:rsid w:val="00BA73B7"/>
    <w:rsid w:val="00BB36D9"/>
    <w:rsid w:val="00BB7076"/>
    <w:rsid w:val="00BC01AB"/>
    <w:rsid w:val="00BC0966"/>
    <w:rsid w:val="00BC1F3D"/>
    <w:rsid w:val="00BC7112"/>
    <w:rsid w:val="00BD2B06"/>
    <w:rsid w:val="00BD4B49"/>
    <w:rsid w:val="00BE2581"/>
    <w:rsid w:val="00BE40C1"/>
    <w:rsid w:val="00BE6B6E"/>
    <w:rsid w:val="00BE6F0E"/>
    <w:rsid w:val="00BE72AB"/>
    <w:rsid w:val="00BE7940"/>
    <w:rsid w:val="00BF113E"/>
    <w:rsid w:val="00BF5CB4"/>
    <w:rsid w:val="00BF626C"/>
    <w:rsid w:val="00C00856"/>
    <w:rsid w:val="00C01221"/>
    <w:rsid w:val="00C05026"/>
    <w:rsid w:val="00C1198F"/>
    <w:rsid w:val="00C14AE7"/>
    <w:rsid w:val="00C16262"/>
    <w:rsid w:val="00C208B3"/>
    <w:rsid w:val="00C224CD"/>
    <w:rsid w:val="00C226A8"/>
    <w:rsid w:val="00C22CDC"/>
    <w:rsid w:val="00C24301"/>
    <w:rsid w:val="00C26E87"/>
    <w:rsid w:val="00C310C1"/>
    <w:rsid w:val="00C31AB8"/>
    <w:rsid w:val="00C34708"/>
    <w:rsid w:val="00C40249"/>
    <w:rsid w:val="00C43CDE"/>
    <w:rsid w:val="00C460C8"/>
    <w:rsid w:val="00C477CA"/>
    <w:rsid w:val="00C5435E"/>
    <w:rsid w:val="00C554DD"/>
    <w:rsid w:val="00C55F0D"/>
    <w:rsid w:val="00C6089C"/>
    <w:rsid w:val="00C6499F"/>
    <w:rsid w:val="00C70027"/>
    <w:rsid w:val="00C7010E"/>
    <w:rsid w:val="00C754E0"/>
    <w:rsid w:val="00C80F2F"/>
    <w:rsid w:val="00C8119A"/>
    <w:rsid w:val="00C81D82"/>
    <w:rsid w:val="00C82AC0"/>
    <w:rsid w:val="00C8508B"/>
    <w:rsid w:val="00C874A5"/>
    <w:rsid w:val="00C918FA"/>
    <w:rsid w:val="00C91AA3"/>
    <w:rsid w:val="00C943E9"/>
    <w:rsid w:val="00C94E77"/>
    <w:rsid w:val="00C97F59"/>
    <w:rsid w:val="00CA5D00"/>
    <w:rsid w:val="00CA61DF"/>
    <w:rsid w:val="00CB16C6"/>
    <w:rsid w:val="00CB4823"/>
    <w:rsid w:val="00CB4EEA"/>
    <w:rsid w:val="00CB6954"/>
    <w:rsid w:val="00CB7D3C"/>
    <w:rsid w:val="00CC3980"/>
    <w:rsid w:val="00CC6845"/>
    <w:rsid w:val="00CD5233"/>
    <w:rsid w:val="00CE4786"/>
    <w:rsid w:val="00CE59BF"/>
    <w:rsid w:val="00CE6C95"/>
    <w:rsid w:val="00CE7693"/>
    <w:rsid w:val="00CF142B"/>
    <w:rsid w:val="00D035ED"/>
    <w:rsid w:val="00D04C15"/>
    <w:rsid w:val="00D115DA"/>
    <w:rsid w:val="00D13984"/>
    <w:rsid w:val="00D13EA9"/>
    <w:rsid w:val="00D15C09"/>
    <w:rsid w:val="00D17D01"/>
    <w:rsid w:val="00D2338E"/>
    <w:rsid w:val="00D23FC2"/>
    <w:rsid w:val="00D24E47"/>
    <w:rsid w:val="00D27FE5"/>
    <w:rsid w:val="00D30F99"/>
    <w:rsid w:val="00D33E52"/>
    <w:rsid w:val="00D348A9"/>
    <w:rsid w:val="00D34EFD"/>
    <w:rsid w:val="00D37260"/>
    <w:rsid w:val="00D41005"/>
    <w:rsid w:val="00D435F4"/>
    <w:rsid w:val="00D4494D"/>
    <w:rsid w:val="00D4521A"/>
    <w:rsid w:val="00D46A87"/>
    <w:rsid w:val="00D4731C"/>
    <w:rsid w:val="00D477C6"/>
    <w:rsid w:val="00D51EAD"/>
    <w:rsid w:val="00D537FF"/>
    <w:rsid w:val="00D5417C"/>
    <w:rsid w:val="00D56405"/>
    <w:rsid w:val="00D6309F"/>
    <w:rsid w:val="00D72575"/>
    <w:rsid w:val="00D74619"/>
    <w:rsid w:val="00D756A8"/>
    <w:rsid w:val="00D76D32"/>
    <w:rsid w:val="00D81057"/>
    <w:rsid w:val="00D85139"/>
    <w:rsid w:val="00D916A5"/>
    <w:rsid w:val="00DA5B8A"/>
    <w:rsid w:val="00DB2CB4"/>
    <w:rsid w:val="00DB4EC5"/>
    <w:rsid w:val="00DB68FA"/>
    <w:rsid w:val="00DC7909"/>
    <w:rsid w:val="00DD513A"/>
    <w:rsid w:val="00DD6B50"/>
    <w:rsid w:val="00DD738F"/>
    <w:rsid w:val="00DD7ACD"/>
    <w:rsid w:val="00DE09D0"/>
    <w:rsid w:val="00DE1F0C"/>
    <w:rsid w:val="00DE24B9"/>
    <w:rsid w:val="00DE477A"/>
    <w:rsid w:val="00DE574D"/>
    <w:rsid w:val="00DE7808"/>
    <w:rsid w:val="00DF3EDB"/>
    <w:rsid w:val="00DF4AFA"/>
    <w:rsid w:val="00DF50C4"/>
    <w:rsid w:val="00DF5922"/>
    <w:rsid w:val="00DF6891"/>
    <w:rsid w:val="00DF6F88"/>
    <w:rsid w:val="00DF7084"/>
    <w:rsid w:val="00E00FEC"/>
    <w:rsid w:val="00E07396"/>
    <w:rsid w:val="00E078DF"/>
    <w:rsid w:val="00E07CC6"/>
    <w:rsid w:val="00E10CED"/>
    <w:rsid w:val="00E161D8"/>
    <w:rsid w:val="00E214BA"/>
    <w:rsid w:val="00E217C7"/>
    <w:rsid w:val="00E24673"/>
    <w:rsid w:val="00E246F0"/>
    <w:rsid w:val="00E268EE"/>
    <w:rsid w:val="00E27421"/>
    <w:rsid w:val="00E32D48"/>
    <w:rsid w:val="00E32EAB"/>
    <w:rsid w:val="00E35664"/>
    <w:rsid w:val="00E36C64"/>
    <w:rsid w:val="00E452D0"/>
    <w:rsid w:val="00E47362"/>
    <w:rsid w:val="00E513BE"/>
    <w:rsid w:val="00E55FBC"/>
    <w:rsid w:val="00E565F3"/>
    <w:rsid w:val="00E56DFA"/>
    <w:rsid w:val="00E60EE9"/>
    <w:rsid w:val="00E6551E"/>
    <w:rsid w:val="00E6634E"/>
    <w:rsid w:val="00E6758C"/>
    <w:rsid w:val="00E72D97"/>
    <w:rsid w:val="00E777AC"/>
    <w:rsid w:val="00E77CC0"/>
    <w:rsid w:val="00E801DF"/>
    <w:rsid w:val="00E81023"/>
    <w:rsid w:val="00E81C86"/>
    <w:rsid w:val="00E824B0"/>
    <w:rsid w:val="00E8259E"/>
    <w:rsid w:val="00E8440D"/>
    <w:rsid w:val="00E912C1"/>
    <w:rsid w:val="00E91827"/>
    <w:rsid w:val="00E960EA"/>
    <w:rsid w:val="00EB171D"/>
    <w:rsid w:val="00EB1815"/>
    <w:rsid w:val="00EB22A2"/>
    <w:rsid w:val="00EB26C7"/>
    <w:rsid w:val="00EB2987"/>
    <w:rsid w:val="00EB46C0"/>
    <w:rsid w:val="00EB4A73"/>
    <w:rsid w:val="00EC0099"/>
    <w:rsid w:val="00EC5684"/>
    <w:rsid w:val="00EC60F0"/>
    <w:rsid w:val="00ED161C"/>
    <w:rsid w:val="00ED1F93"/>
    <w:rsid w:val="00ED2B9E"/>
    <w:rsid w:val="00ED690F"/>
    <w:rsid w:val="00EE04FD"/>
    <w:rsid w:val="00EE3695"/>
    <w:rsid w:val="00EE72E4"/>
    <w:rsid w:val="00EF0AB5"/>
    <w:rsid w:val="00EF1050"/>
    <w:rsid w:val="00EF1E01"/>
    <w:rsid w:val="00EF4A5E"/>
    <w:rsid w:val="00F00703"/>
    <w:rsid w:val="00F158D0"/>
    <w:rsid w:val="00F23B05"/>
    <w:rsid w:val="00F23F60"/>
    <w:rsid w:val="00F24E6F"/>
    <w:rsid w:val="00F264A3"/>
    <w:rsid w:val="00F26997"/>
    <w:rsid w:val="00F27863"/>
    <w:rsid w:val="00F3681D"/>
    <w:rsid w:val="00F43F0C"/>
    <w:rsid w:val="00F44CA5"/>
    <w:rsid w:val="00F523F9"/>
    <w:rsid w:val="00F55BF5"/>
    <w:rsid w:val="00F628EF"/>
    <w:rsid w:val="00F62AF2"/>
    <w:rsid w:val="00F639C0"/>
    <w:rsid w:val="00F66D2C"/>
    <w:rsid w:val="00F7424A"/>
    <w:rsid w:val="00F76109"/>
    <w:rsid w:val="00F812FE"/>
    <w:rsid w:val="00F8177F"/>
    <w:rsid w:val="00F82D1B"/>
    <w:rsid w:val="00F838F3"/>
    <w:rsid w:val="00F85F50"/>
    <w:rsid w:val="00F907C0"/>
    <w:rsid w:val="00F95242"/>
    <w:rsid w:val="00F9782B"/>
    <w:rsid w:val="00FA06D8"/>
    <w:rsid w:val="00FA5D8C"/>
    <w:rsid w:val="00FB2FF1"/>
    <w:rsid w:val="00FB57AE"/>
    <w:rsid w:val="00FC1445"/>
    <w:rsid w:val="00FC2465"/>
    <w:rsid w:val="00FC5257"/>
    <w:rsid w:val="00FC71BD"/>
    <w:rsid w:val="00FD01B0"/>
    <w:rsid w:val="00FD261F"/>
    <w:rsid w:val="00FD3D94"/>
    <w:rsid w:val="00FD4D2E"/>
    <w:rsid w:val="00FD53D5"/>
    <w:rsid w:val="00FD6083"/>
    <w:rsid w:val="00FE1F2B"/>
    <w:rsid w:val="00FE45A4"/>
    <w:rsid w:val="00FE4A3C"/>
    <w:rsid w:val="00FE4AB8"/>
    <w:rsid w:val="00FE6E32"/>
    <w:rsid w:val="00FF1E2C"/>
    <w:rsid w:val="00FF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BFDA"/>
  <w14:defaultImageDpi w14:val="32767"/>
  <w15:chartTrackingRefBased/>
  <w15:docId w15:val="{8C592BD9-C44D-C241-8A28-289679A1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7B7A85"/>
    <w:rPr>
      <w:rFonts w:ascii="宋体" w:hAnsi="宋体" w:cs="宋体"/>
      <w:lang w:val="en-US" w:eastAsia="zh-CN"/>
    </w:rPr>
  </w:style>
  <w:style w:type="paragraph" w:styleId="1">
    <w:name w:val="heading 1"/>
    <w:basedOn w:val="a0"/>
    <w:next w:val="a"/>
    <w:link w:val="10"/>
    <w:uiPriority w:val="9"/>
    <w:qFormat/>
    <w:rsid w:val="00EE72E4"/>
    <w:pPr>
      <w:numPr>
        <w:numId w:val="2"/>
      </w:numPr>
      <w:outlineLvl w:val="0"/>
    </w:pPr>
    <w:rPr>
      <w:b/>
      <w:color w:val="000000" w:themeColor="text1"/>
      <w:sz w:val="32"/>
      <w:lang w:val="fr-FR" w:eastAsia="zh-CN"/>
    </w:rPr>
  </w:style>
  <w:style w:type="paragraph" w:styleId="2">
    <w:name w:val="heading 2"/>
    <w:basedOn w:val="a0"/>
    <w:next w:val="a"/>
    <w:link w:val="20"/>
    <w:uiPriority w:val="9"/>
    <w:unhideWhenUsed/>
    <w:qFormat/>
    <w:rsid w:val="00EE72E4"/>
    <w:pPr>
      <w:numPr>
        <w:ilvl w:val="1"/>
        <w:numId w:val="2"/>
      </w:numPr>
      <w:outlineLvl w:val="1"/>
    </w:pPr>
    <w:rPr>
      <w:b/>
      <w:sz w:val="28"/>
      <w:szCs w:val="26"/>
      <w:lang w:val="en-US" w:eastAsia="zh-CN"/>
    </w:rPr>
  </w:style>
  <w:style w:type="paragraph" w:styleId="3">
    <w:name w:val="heading 3"/>
    <w:basedOn w:val="a0"/>
    <w:next w:val="a"/>
    <w:link w:val="30"/>
    <w:uiPriority w:val="9"/>
    <w:unhideWhenUsed/>
    <w:qFormat/>
    <w:rsid w:val="00192C16"/>
    <w:pPr>
      <w:numPr>
        <w:ilvl w:val="2"/>
        <w:numId w:val="2"/>
      </w:numPr>
      <w:jc w:val="both"/>
      <w:outlineLvl w:val="2"/>
    </w:pPr>
    <w:rPr>
      <w:b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C43CDE"/>
    <w:pPr>
      <w:ind w:left="720"/>
      <w:contextualSpacing/>
    </w:pPr>
    <w:rPr>
      <w:rFonts w:ascii="Times New Roman" w:eastAsia="Times New Roman" w:hAnsi="Times New Roman" w:cstheme="minorBidi"/>
      <w:lang w:val="fr-CA" w:eastAsia="en-US"/>
    </w:rPr>
  </w:style>
  <w:style w:type="character" w:styleId="a4">
    <w:name w:val="Hyperlink"/>
    <w:basedOn w:val="a1"/>
    <w:uiPriority w:val="99"/>
    <w:unhideWhenUsed/>
    <w:rsid w:val="008B02C8"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rsid w:val="00EE72E4"/>
    <w:rPr>
      <w:b/>
      <w:color w:val="000000" w:themeColor="text1"/>
      <w:sz w:val="32"/>
      <w:lang w:eastAsia="zh-CN"/>
    </w:rPr>
  </w:style>
  <w:style w:type="character" w:styleId="a5">
    <w:name w:val="FollowedHyperlink"/>
    <w:basedOn w:val="a1"/>
    <w:uiPriority w:val="99"/>
    <w:semiHidden/>
    <w:unhideWhenUsed/>
    <w:rsid w:val="00627030"/>
    <w:rPr>
      <w:color w:val="954F72" w:themeColor="followedHyperlink"/>
      <w:u w:val="single"/>
    </w:rPr>
  </w:style>
  <w:style w:type="character" w:customStyle="1" w:styleId="20">
    <w:name w:val="标题 2 字符"/>
    <w:basedOn w:val="a1"/>
    <w:link w:val="2"/>
    <w:uiPriority w:val="9"/>
    <w:rsid w:val="00EE72E4"/>
    <w:rPr>
      <w:b/>
      <w:sz w:val="28"/>
      <w:szCs w:val="26"/>
      <w:lang w:val="en-US" w:eastAsia="zh-CN"/>
    </w:rPr>
  </w:style>
  <w:style w:type="table" w:styleId="a6">
    <w:name w:val="Table Grid"/>
    <w:basedOn w:val="a2"/>
    <w:uiPriority w:val="39"/>
    <w:rsid w:val="00A21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A1005"/>
    <w:rPr>
      <w:rFonts w:ascii="Helvetica Neue" w:eastAsia="Times New Roman" w:hAnsi="Helvetica Neue" w:cs="Times New Roman"/>
      <w:color w:val="454545"/>
      <w:sz w:val="18"/>
      <w:szCs w:val="18"/>
    </w:rPr>
  </w:style>
  <w:style w:type="character" w:customStyle="1" w:styleId="s1">
    <w:name w:val="s1"/>
    <w:basedOn w:val="a1"/>
    <w:rsid w:val="004A1005"/>
    <w:rPr>
      <w:rFonts w:ascii=".PingFang SC" w:eastAsia=".PingFang SC" w:hAnsi=".PingFang SC" w:hint="eastAsia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CB7D3C"/>
    <w:pPr>
      <w:ind w:leftChars="2500" w:left="100"/>
    </w:pPr>
  </w:style>
  <w:style w:type="character" w:customStyle="1" w:styleId="a8">
    <w:name w:val="日期 字符"/>
    <w:basedOn w:val="a1"/>
    <w:link w:val="a7"/>
    <w:uiPriority w:val="99"/>
    <w:semiHidden/>
    <w:rsid w:val="00CB7D3C"/>
  </w:style>
  <w:style w:type="paragraph" w:styleId="a9">
    <w:name w:val="No Spacing"/>
    <w:aliases w:val="讲稿"/>
    <w:basedOn w:val="a"/>
    <w:uiPriority w:val="1"/>
    <w:qFormat/>
    <w:rsid w:val="00AE4A6D"/>
    <w:rPr>
      <w:rFonts w:ascii="Times New Roman" w:eastAsia="Times New Roman" w:hAnsi="Times New Roman" w:cstheme="minorBidi"/>
      <w:color w:val="538135" w:themeColor="accent6" w:themeShade="BF"/>
      <w:lang w:val="fr-CA"/>
    </w:rPr>
  </w:style>
  <w:style w:type="character" w:customStyle="1" w:styleId="30">
    <w:name w:val="标题 3 字符"/>
    <w:basedOn w:val="a1"/>
    <w:link w:val="3"/>
    <w:uiPriority w:val="9"/>
    <w:rsid w:val="00192C16"/>
    <w:rPr>
      <w:b/>
      <w:lang w:val="fr-CA" w:eastAsia="zh-CN"/>
    </w:rPr>
  </w:style>
  <w:style w:type="paragraph" w:styleId="TOC">
    <w:name w:val="TOC Heading"/>
    <w:basedOn w:val="1"/>
    <w:next w:val="a"/>
    <w:uiPriority w:val="39"/>
    <w:unhideWhenUsed/>
    <w:qFormat/>
    <w:rsid w:val="00F27863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F27863"/>
    <w:pPr>
      <w:ind w:left="240"/>
    </w:pPr>
    <w:rPr>
      <w:rFonts w:ascii="Times New Roman" w:eastAsia="Times New Roman" w:hAnsi="Times New Roman" w:cstheme="minorBidi"/>
      <w:b/>
      <w:bCs/>
      <w:sz w:val="22"/>
      <w:szCs w:val="22"/>
      <w:lang w:val="fr-CA" w:eastAsia="en-US"/>
    </w:rPr>
  </w:style>
  <w:style w:type="paragraph" w:styleId="TOC1">
    <w:name w:val="toc 1"/>
    <w:basedOn w:val="a"/>
    <w:next w:val="a"/>
    <w:autoRedefine/>
    <w:uiPriority w:val="39"/>
    <w:unhideWhenUsed/>
    <w:rsid w:val="00F27863"/>
    <w:pPr>
      <w:spacing w:before="120"/>
    </w:pPr>
    <w:rPr>
      <w:rFonts w:ascii="Times New Roman" w:eastAsia="Times New Roman" w:hAnsi="Times New Roman" w:cstheme="minorBidi"/>
      <w:b/>
      <w:bCs/>
      <w:lang w:val="fr-CA" w:eastAsia="en-US"/>
    </w:rPr>
  </w:style>
  <w:style w:type="paragraph" w:styleId="TOC3">
    <w:name w:val="toc 3"/>
    <w:basedOn w:val="a"/>
    <w:next w:val="a"/>
    <w:autoRedefine/>
    <w:uiPriority w:val="39"/>
    <w:unhideWhenUsed/>
    <w:rsid w:val="00F27863"/>
    <w:pPr>
      <w:ind w:left="480"/>
    </w:pPr>
    <w:rPr>
      <w:rFonts w:ascii="Times New Roman" w:eastAsia="Times New Roman" w:hAnsi="Times New Roman" w:cstheme="minorBidi"/>
      <w:sz w:val="22"/>
      <w:szCs w:val="22"/>
      <w:lang w:val="fr-CA" w:eastAsia="en-US"/>
    </w:rPr>
  </w:style>
  <w:style w:type="paragraph" w:styleId="TOC4">
    <w:name w:val="toc 4"/>
    <w:basedOn w:val="a"/>
    <w:next w:val="a"/>
    <w:autoRedefine/>
    <w:uiPriority w:val="39"/>
    <w:unhideWhenUsed/>
    <w:rsid w:val="00F27863"/>
    <w:pPr>
      <w:ind w:left="72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5">
    <w:name w:val="toc 5"/>
    <w:basedOn w:val="a"/>
    <w:next w:val="a"/>
    <w:autoRedefine/>
    <w:uiPriority w:val="39"/>
    <w:unhideWhenUsed/>
    <w:rsid w:val="00F27863"/>
    <w:pPr>
      <w:ind w:left="96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6">
    <w:name w:val="toc 6"/>
    <w:basedOn w:val="a"/>
    <w:next w:val="a"/>
    <w:autoRedefine/>
    <w:uiPriority w:val="39"/>
    <w:unhideWhenUsed/>
    <w:rsid w:val="00F27863"/>
    <w:pPr>
      <w:ind w:left="120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7">
    <w:name w:val="toc 7"/>
    <w:basedOn w:val="a"/>
    <w:next w:val="a"/>
    <w:autoRedefine/>
    <w:uiPriority w:val="39"/>
    <w:unhideWhenUsed/>
    <w:rsid w:val="00F27863"/>
    <w:pPr>
      <w:ind w:left="144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8">
    <w:name w:val="toc 8"/>
    <w:basedOn w:val="a"/>
    <w:next w:val="a"/>
    <w:autoRedefine/>
    <w:uiPriority w:val="39"/>
    <w:unhideWhenUsed/>
    <w:rsid w:val="00F27863"/>
    <w:pPr>
      <w:ind w:left="168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9">
    <w:name w:val="toc 9"/>
    <w:basedOn w:val="a"/>
    <w:next w:val="a"/>
    <w:autoRedefine/>
    <w:uiPriority w:val="39"/>
    <w:unhideWhenUsed/>
    <w:rsid w:val="00F27863"/>
    <w:pPr>
      <w:ind w:left="192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aa">
    <w:name w:val="footer"/>
    <w:basedOn w:val="a"/>
    <w:link w:val="ab"/>
    <w:uiPriority w:val="99"/>
    <w:unhideWhenUsed/>
    <w:rsid w:val="00BD2B06"/>
    <w:pPr>
      <w:tabs>
        <w:tab w:val="center" w:pos="4536"/>
        <w:tab w:val="right" w:pos="9072"/>
      </w:tabs>
    </w:pPr>
    <w:rPr>
      <w:rFonts w:ascii="Times New Roman" w:eastAsia="Times New Roman" w:hAnsi="Times New Roman" w:cstheme="minorBidi"/>
      <w:lang w:val="fr-CA" w:eastAsia="en-US"/>
    </w:rPr>
  </w:style>
  <w:style w:type="character" w:customStyle="1" w:styleId="ab">
    <w:name w:val="页脚 字符"/>
    <w:basedOn w:val="a1"/>
    <w:link w:val="aa"/>
    <w:uiPriority w:val="99"/>
    <w:rsid w:val="00BD2B06"/>
  </w:style>
  <w:style w:type="character" w:styleId="ac">
    <w:name w:val="page number"/>
    <w:basedOn w:val="a1"/>
    <w:uiPriority w:val="99"/>
    <w:semiHidden/>
    <w:unhideWhenUsed/>
    <w:rsid w:val="00BD2B06"/>
  </w:style>
  <w:style w:type="paragraph" w:styleId="ad">
    <w:name w:val="footnote text"/>
    <w:basedOn w:val="a"/>
    <w:link w:val="ae"/>
    <w:uiPriority w:val="99"/>
    <w:unhideWhenUsed/>
    <w:rsid w:val="0033694B"/>
    <w:pPr>
      <w:snapToGrid w:val="0"/>
    </w:pPr>
    <w:rPr>
      <w:rFonts w:ascii="Times New Roman" w:eastAsia="Times New Roman" w:hAnsi="Times New Roman" w:cstheme="minorBidi"/>
      <w:sz w:val="18"/>
      <w:szCs w:val="18"/>
      <w:lang w:val="fr-CA" w:eastAsia="en-US"/>
    </w:rPr>
  </w:style>
  <w:style w:type="character" w:customStyle="1" w:styleId="ae">
    <w:name w:val="脚注文本 字符"/>
    <w:basedOn w:val="a1"/>
    <w:link w:val="ad"/>
    <w:uiPriority w:val="99"/>
    <w:rsid w:val="0033694B"/>
    <w:rPr>
      <w:sz w:val="18"/>
      <w:szCs w:val="18"/>
    </w:rPr>
  </w:style>
  <w:style w:type="character" w:styleId="af">
    <w:name w:val="footnote reference"/>
    <w:basedOn w:val="a1"/>
    <w:uiPriority w:val="99"/>
    <w:unhideWhenUsed/>
    <w:rsid w:val="0033694B"/>
    <w:rPr>
      <w:vertAlign w:val="superscript"/>
    </w:rPr>
  </w:style>
  <w:style w:type="paragraph" w:styleId="af0">
    <w:name w:val="Document Map"/>
    <w:basedOn w:val="a"/>
    <w:link w:val="af1"/>
    <w:uiPriority w:val="99"/>
    <w:semiHidden/>
    <w:unhideWhenUsed/>
    <w:rsid w:val="0033694B"/>
  </w:style>
  <w:style w:type="character" w:customStyle="1" w:styleId="af1">
    <w:name w:val="文档结构图 字符"/>
    <w:basedOn w:val="a1"/>
    <w:link w:val="af0"/>
    <w:uiPriority w:val="99"/>
    <w:semiHidden/>
    <w:rsid w:val="0033694B"/>
    <w:rPr>
      <w:rFonts w:ascii="宋体"/>
    </w:rPr>
  </w:style>
  <w:style w:type="character" w:styleId="af2">
    <w:name w:val="Unresolved Mention"/>
    <w:basedOn w:val="a1"/>
    <w:uiPriority w:val="99"/>
    <w:rsid w:val="00352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2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2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5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21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7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5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993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86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oujiaqi/Library/Group%20Containers/UBF8T346G9.Office/User%20Content.localized/Templates.localized/&#33258;&#24049;&#27169;&#26495;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674A9347-27DB-4A43-9D11-DFF4F1D33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自己模板.dotx</Template>
  <TotalTime>96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</dc:creator>
  <cp:keywords/>
  <dc:description/>
  <cp:lastModifiedBy>佳琪 侯</cp:lastModifiedBy>
  <cp:revision>101</cp:revision>
  <cp:lastPrinted>2022-02-16T04:05:00Z</cp:lastPrinted>
  <dcterms:created xsi:type="dcterms:W3CDTF">2022-11-08T02:03:00Z</dcterms:created>
  <dcterms:modified xsi:type="dcterms:W3CDTF">2025-04-23T02:20:00Z</dcterms:modified>
</cp:coreProperties>
</file>