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3A22" w14:textId="51513246" w:rsidR="00752215" w:rsidRDefault="006365CC" w:rsidP="00752215">
      <w:pPr>
        <w:jc w:val="center"/>
        <w:rPr>
          <w:rFonts w:ascii="Calibri" w:eastAsia="微软雅黑" w:hAnsi="Calibri" w:cs="Calibri"/>
          <w:b/>
          <w:bCs/>
          <w:sz w:val="32"/>
          <w:szCs w:val="32"/>
          <w:lang w:val="fr-CA"/>
        </w:rPr>
      </w:pPr>
      <w:r>
        <w:rPr>
          <w:rFonts w:ascii="Calibri" w:hAnsi="Calibri" w:cs="Calibri" w:hint="eastAsia"/>
          <w:b/>
          <w:bCs/>
          <w:sz w:val="32"/>
          <w:szCs w:val="32"/>
          <w:lang w:val="fr-CA"/>
        </w:rPr>
        <w:t>De</w:t>
      </w:r>
      <w:r>
        <w:rPr>
          <w:rFonts w:ascii="Calibri" w:hAnsi="Calibri" w:cs="Calibri"/>
          <w:b/>
          <w:bCs/>
          <w:sz w:val="32"/>
          <w:szCs w:val="32"/>
          <w:lang w:val="fr-CA"/>
        </w:rPr>
        <w:t xml:space="preserve">voir </w:t>
      </w:r>
      <w:r w:rsidR="0013527B">
        <w:rPr>
          <w:rFonts w:ascii="Calibri" w:hAnsi="Calibri" w:cs="Calibri"/>
          <w:b/>
          <w:bCs/>
          <w:sz w:val="32"/>
          <w:szCs w:val="32"/>
          <w:lang w:val="fr-CA"/>
        </w:rPr>
        <w:t>5</w:t>
      </w:r>
      <w:r>
        <w:rPr>
          <w:rFonts w:ascii="Calibri" w:hAnsi="Calibri" w:cs="Calibri"/>
          <w:b/>
          <w:bCs/>
          <w:sz w:val="32"/>
          <w:szCs w:val="32"/>
          <w:lang w:val="fr-CA"/>
        </w:rPr>
        <w:t xml:space="preserve"> - </w:t>
      </w:r>
      <w:r w:rsidR="00780FA9" w:rsidRPr="006703B4">
        <w:rPr>
          <w:rFonts w:ascii="Calibri" w:hAnsi="Calibri" w:cs="Calibri"/>
          <w:b/>
          <w:bCs/>
          <w:sz w:val="32"/>
          <w:szCs w:val="32"/>
          <w:lang w:val="fr-CA"/>
        </w:rPr>
        <w:t xml:space="preserve">Expression écrite </w:t>
      </w:r>
      <w:r w:rsidR="00780FA9" w:rsidRPr="006703B4">
        <w:rPr>
          <w:rFonts w:ascii="Calibri" w:eastAsia="微软雅黑" w:hAnsi="Calibri" w:cs="Calibri"/>
          <w:b/>
          <w:bCs/>
          <w:sz w:val="32"/>
          <w:szCs w:val="32"/>
          <w:lang w:val="fr-CA"/>
        </w:rPr>
        <w:t>书面表达</w:t>
      </w:r>
    </w:p>
    <w:p w14:paraId="2BB0F7F2" w14:textId="19838042" w:rsidR="00752215" w:rsidRPr="00752215" w:rsidRDefault="00752215" w:rsidP="00752215">
      <w:pPr>
        <w:jc w:val="center"/>
        <w:rPr>
          <w:rFonts w:ascii="Calibri" w:hAnsi="Calibri" w:cs="Calibri"/>
          <w:b/>
          <w:bCs/>
          <w:sz w:val="32"/>
          <w:szCs w:val="32"/>
          <w:lang w:val="fr-CA"/>
        </w:rPr>
      </w:pPr>
      <w:r w:rsidRPr="00752215">
        <w:rPr>
          <w:rFonts w:ascii="Calibri" w:hAnsi="Calibri" w:cs="Calibri"/>
          <w:b/>
          <w:bCs/>
          <w:sz w:val="32"/>
          <w:szCs w:val="32"/>
          <w:lang w:val="fr-CA"/>
        </w:rPr>
        <w:t xml:space="preserve">La journée du _________ </w:t>
      </w:r>
      <w:r w:rsidR="005A15A0">
        <w:rPr>
          <w:rFonts w:ascii="Calibri" w:hAnsi="Calibri" w:cs="Calibri" w:hint="eastAsia"/>
          <w:b/>
          <w:bCs/>
          <w:sz w:val="32"/>
          <w:szCs w:val="32"/>
          <w:lang w:val="fr-CA"/>
        </w:rPr>
        <w:t>（</w:t>
      </w:r>
      <w:r w:rsidRPr="00752215">
        <w:rPr>
          <w:rFonts w:ascii="Calibri" w:hAnsi="Calibri" w:cs="Calibri"/>
          <w:b/>
          <w:bCs/>
          <w:sz w:val="32"/>
          <w:szCs w:val="32"/>
          <w:lang w:val="fr-CA"/>
        </w:rPr>
        <w:t>____</w:t>
      </w:r>
      <w:r w:rsidRPr="00752215">
        <w:rPr>
          <w:rFonts w:ascii="Calibri" w:hAnsi="Calibri" w:cs="Calibri"/>
          <w:b/>
          <w:bCs/>
          <w:sz w:val="32"/>
          <w:szCs w:val="32"/>
          <w:lang w:val="fr-CA"/>
        </w:rPr>
        <w:t>月</w:t>
      </w:r>
      <w:r w:rsidRPr="00752215">
        <w:rPr>
          <w:rFonts w:ascii="Calibri" w:hAnsi="Calibri" w:cs="Calibri"/>
          <w:b/>
          <w:bCs/>
          <w:sz w:val="32"/>
          <w:szCs w:val="32"/>
          <w:lang w:val="fr-CA"/>
        </w:rPr>
        <w:t>____</w:t>
      </w:r>
      <w:r w:rsidRPr="00752215">
        <w:rPr>
          <w:rFonts w:ascii="Calibri" w:hAnsi="Calibri" w:cs="Calibri"/>
          <w:b/>
          <w:bCs/>
          <w:sz w:val="32"/>
          <w:szCs w:val="32"/>
          <w:lang w:val="fr-CA"/>
        </w:rPr>
        <w:t>日这一天</w:t>
      </w:r>
      <w:r w:rsidR="005A15A0">
        <w:rPr>
          <w:rFonts w:ascii="Calibri" w:hAnsi="Calibri" w:cs="Calibri" w:hint="eastAsia"/>
          <w:b/>
          <w:bCs/>
          <w:sz w:val="32"/>
          <w:szCs w:val="32"/>
          <w:lang w:val="fr-CA"/>
        </w:rPr>
        <w:t>）</w:t>
      </w:r>
    </w:p>
    <w:p w14:paraId="3068A688" w14:textId="77777777" w:rsidR="009D7F59" w:rsidRDefault="009D7F59" w:rsidP="00780FA9">
      <w:pPr>
        <w:jc w:val="center"/>
        <w:rPr>
          <w:rFonts w:ascii="Calibri" w:eastAsia="微软雅黑" w:hAnsi="Calibri" w:cs="Calibri"/>
          <w:b/>
          <w:lang w:val="fr-CA"/>
        </w:rPr>
      </w:pPr>
    </w:p>
    <w:p w14:paraId="0DB08436" w14:textId="5C367663" w:rsidR="00780FA9" w:rsidRPr="006703B4" w:rsidRDefault="00780FA9" w:rsidP="00780FA9">
      <w:pPr>
        <w:jc w:val="center"/>
        <w:rPr>
          <w:rFonts w:ascii="Calibri" w:eastAsia="微软雅黑" w:hAnsi="Calibri" w:cs="Calibri"/>
          <w:b/>
          <w:lang w:val="fr-CA"/>
        </w:rPr>
      </w:pPr>
      <w:r w:rsidRPr="006703B4">
        <w:rPr>
          <w:rFonts w:ascii="Calibri" w:eastAsia="微软雅黑" w:hAnsi="Calibri" w:cs="Calibri"/>
          <w:b/>
          <w:lang w:val="fr-CA"/>
        </w:rPr>
        <w:t>学号：</w:t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>姓名：</w:t>
      </w:r>
    </w:p>
    <w:p w14:paraId="263AA8ED" w14:textId="60916653" w:rsidR="00780FA9" w:rsidRPr="006703B4" w:rsidRDefault="00780FA9" w:rsidP="00780FA9">
      <w:pPr>
        <w:rPr>
          <w:rFonts w:ascii="Calibri" w:eastAsia="微软雅黑" w:hAnsi="Calibri" w:cs="Calibri"/>
          <w:lang w:val="fr-CA"/>
        </w:rPr>
      </w:pPr>
    </w:p>
    <w:p w14:paraId="11DBDC29" w14:textId="16424605" w:rsidR="007B7A85" w:rsidRPr="007B7A85" w:rsidRDefault="007B7A85" w:rsidP="007B7A85">
      <w:pPr>
        <w:rPr>
          <w:rFonts w:ascii="Calibri" w:eastAsia="微软雅黑" w:hAnsi="Calibri" w:cs="Calibri"/>
          <w:lang w:val="fr-CA"/>
        </w:rPr>
      </w:pPr>
      <w:r w:rsidRPr="007B7A85">
        <w:rPr>
          <w:rFonts w:ascii="Calibri" w:eastAsia="微软雅黑" w:hAnsi="Calibri" w:cs="Calibri"/>
          <w:lang w:val="fr-CA"/>
        </w:rPr>
        <w:t xml:space="preserve">Décrivez </w:t>
      </w:r>
      <w:r w:rsidR="00E32B03">
        <w:rPr>
          <w:rFonts w:ascii="Calibri" w:eastAsia="微软雅黑" w:hAnsi="Calibri" w:cs="Calibri"/>
          <w:lang w:val="fr-CA"/>
        </w:rPr>
        <w:t>la</w:t>
      </w:r>
      <w:r w:rsidRPr="007B7A85">
        <w:rPr>
          <w:rFonts w:ascii="Calibri" w:eastAsia="微软雅黑" w:hAnsi="Calibri" w:cs="Calibri"/>
          <w:lang w:val="fr-CA"/>
        </w:rPr>
        <w:t xml:space="preserve"> journée </w:t>
      </w:r>
      <w:r w:rsidR="00E32B03">
        <w:rPr>
          <w:rFonts w:ascii="Calibri" w:eastAsia="微软雅黑" w:hAnsi="Calibri" w:cs="Calibri"/>
          <w:lang w:val="fr-CA"/>
        </w:rPr>
        <w:t xml:space="preserve">du (exemple : la journée du 26 </w:t>
      </w:r>
      <w:r w:rsidR="000108FE">
        <w:rPr>
          <w:rFonts w:ascii="Calibri" w:eastAsia="微软雅黑" w:hAnsi="Calibri" w:cs="Calibri"/>
          <w:lang w:val="fr-CA"/>
        </w:rPr>
        <w:t>janvier</w:t>
      </w:r>
      <w:r w:rsidR="002A2DF8">
        <w:rPr>
          <w:rFonts w:ascii="Calibri" w:eastAsia="微软雅黑" w:hAnsi="Calibri" w:cs="Calibri"/>
          <w:lang w:val="fr-CA"/>
        </w:rPr>
        <w:t xml:space="preserve"> 2022</w:t>
      </w:r>
      <w:r w:rsidR="000108FE">
        <w:rPr>
          <w:rFonts w:ascii="Calibri" w:eastAsia="微软雅黑" w:hAnsi="Calibri" w:cs="Calibri"/>
          <w:lang w:val="fr-CA"/>
        </w:rPr>
        <w:t>) _</w:t>
      </w:r>
      <w:r w:rsidR="00E32B03">
        <w:rPr>
          <w:rFonts w:ascii="Calibri" w:eastAsia="微软雅黑" w:hAnsi="Calibri" w:cs="Calibri"/>
          <w:lang w:val="fr-CA"/>
        </w:rPr>
        <w:t xml:space="preserve">_______________ </w:t>
      </w:r>
      <w:r w:rsidRPr="007B7A85">
        <w:rPr>
          <w:rFonts w:ascii="Calibri" w:eastAsia="微软雅黑" w:hAnsi="Calibri" w:cs="Calibri"/>
          <w:lang w:val="fr-CA"/>
        </w:rPr>
        <w:t>en utilisant le passé composé et l'imparfait</w:t>
      </w:r>
      <w:r w:rsidR="00B4078F">
        <w:rPr>
          <w:rFonts w:ascii="Calibri" w:eastAsia="微软雅黑" w:hAnsi="Calibri" w:cs="Calibri"/>
          <w:lang w:val="fr-CA"/>
        </w:rPr>
        <w:t xml:space="preserve"> </w:t>
      </w:r>
      <w:r w:rsidR="00B4078F">
        <w:rPr>
          <w:rFonts w:ascii="Calibri" w:eastAsia="微软雅黑" w:hAnsi="Calibri" w:cs="Calibri" w:hint="eastAsia"/>
          <w:lang w:val="fr-CA"/>
        </w:rPr>
        <w:t>(</w:t>
      </w:r>
      <w:r w:rsidR="00127538">
        <w:rPr>
          <w:rFonts w:ascii="Calibri" w:eastAsia="微软雅黑" w:hAnsi="Calibri" w:cs="Calibri"/>
          <w:lang w:val="fr-CA"/>
        </w:rPr>
        <w:t>80</w:t>
      </w:r>
      <w:r w:rsidR="00B4078F">
        <w:rPr>
          <w:rFonts w:ascii="Calibri" w:eastAsia="微软雅黑" w:hAnsi="Calibri" w:cs="Calibri"/>
          <w:lang w:val="fr-CA"/>
        </w:rPr>
        <w:t xml:space="preserve"> à 1</w:t>
      </w:r>
      <w:r w:rsidR="00127538">
        <w:rPr>
          <w:rFonts w:ascii="Calibri" w:eastAsia="微软雅黑" w:hAnsi="Calibri" w:cs="Calibri"/>
          <w:lang w:val="fr-CA"/>
        </w:rPr>
        <w:t>2</w:t>
      </w:r>
      <w:r w:rsidR="00B4078F">
        <w:rPr>
          <w:rFonts w:ascii="Calibri" w:eastAsia="微软雅黑" w:hAnsi="Calibri" w:cs="Calibri"/>
          <w:lang w:val="fr-CA"/>
        </w:rPr>
        <w:t>0 mots)</w:t>
      </w:r>
      <w:r w:rsidRPr="007B7A85">
        <w:rPr>
          <w:rFonts w:ascii="Calibri" w:eastAsia="微软雅黑" w:hAnsi="Calibri" w:cs="Calibri"/>
          <w:lang w:val="fr-CA"/>
        </w:rPr>
        <w:t>.</w:t>
      </w:r>
      <w:r w:rsidRPr="006703B4">
        <w:rPr>
          <w:rFonts w:ascii="Calibri" w:eastAsia="微软雅黑" w:hAnsi="Calibri" w:cs="Calibri"/>
          <w:lang w:val="fr-CA"/>
        </w:rPr>
        <w:t xml:space="preserve"> </w:t>
      </w:r>
      <w:r w:rsidR="009E49DF">
        <w:rPr>
          <w:rFonts w:ascii="Calibri" w:eastAsia="微软雅黑" w:hAnsi="Calibri" w:cs="Calibri"/>
          <w:lang w:val="fr-CA"/>
        </w:rPr>
        <w:t xml:space="preserve"> </w:t>
      </w:r>
      <w:r w:rsidRPr="006703B4">
        <w:rPr>
          <w:rFonts w:ascii="Calibri" w:eastAsia="微软雅黑" w:hAnsi="Calibri" w:cs="Calibri"/>
          <w:lang w:val="fr-CA"/>
        </w:rPr>
        <w:t>用</w:t>
      </w:r>
      <w:r w:rsidR="00034855">
        <w:rPr>
          <w:rFonts w:ascii="Calibri" w:eastAsia="微软雅黑" w:hAnsi="Calibri" w:cs="Calibri" w:hint="eastAsia"/>
          <w:lang w:val="fr-CA"/>
        </w:rPr>
        <w:t>复合</w:t>
      </w:r>
      <w:r w:rsidRPr="006703B4">
        <w:rPr>
          <w:rFonts w:ascii="Calibri" w:eastAsia="微软雅黑" w:hAnsi="Calibri" w:cs="Calibri"/>
          <w:lang w:val="fr-CA"/>
        </w:rPr>
        <w:t>过去</w:t>
      </w:r>
      <w:r w:rsidR="00F24E6F">
        <w:rPr>
          <w:rFonts w:ascii="Calibri" w:eastAsia="微软雅黑" w:hAnsi="Calibri" w:cs="Calibri" w:hint="eastAsia"/>
          <w:lang w:val="fr-CA"/>
        </w:rPr>
        <w:t>时</w:t>
      </w:r>
      <w:r w:rsidRPr="006703B4">
        <w:rPr>
          <w:rFonts w:ascii="Calibri" w:eastAsia="微软雅黑" w:hAnsi="Calibri" w:cs="Calibri"/>
          <w:lang w:val="fr-CA"/>
        </w:rPr>
        <w:t>和</w:t>
      </w:r>
      <w:r w:rsidR="00291D6D">
        <w:rPr>
          <w:rFonts w:ascii="Calibri" w:eastAsia="微软雅黑" w:hAnsi="Calibri" w:cs="Calibri" w:hint="eastAsia"/>
          <w:lang w:val="fr-CA"/>
        </w:rPr>
        <w:t>未完成过去时</w:t>
      </w:r>
      <w:r w:rsidRPr="006703B4">
        <w:rPr>
          <w:rFonts w:ascii="Calibri" w:eastAsia="微软雅黑" w:hAnsi="Calibri" w:cs="Calibri"/>
          <w:lang w:val="fr-CA"/>
        </w:rPr>
        <w:t>描述你</w:t>
      </w:r>
      <w:r w:rsidR="001F3923">
        <w:rPr>
          <w:rFonts w:ascii="Calibri" w:eastAsia="微软雅黑" w:hAnsi="Calibri" w:cs="Calibri" w:hint="eastAsia"/>
          <w:lang w:val="fr-CA"/>
        </w:rPr>
        <w:t>在课上</w:t>
      </w:r>
      <w:r w:rsidR="008A255D">
        <w:rPr>
          <w:rFonts w:ascii="Calibri" w:eastAsia="微软雅黑" w:hAnsi="Calibri" w:cs="Calibri" w:hint="eastAsia"/>
          <w:lang w:val="fr-CA"/>
        </w:rPr>
        <w:t>选择</w:t>
      </w:r>
      <w:r w:rsidR="001F3923">
        <w:rPr>
          <w:rFonts w:ascii="Calibri" w:eastAsia="微软雅黑" w:hAnsi="Calibri" w:cs="Calibri" w:hint="eastAsia"/>
          <w:lang w:val="fr-CA"/>
        </w:rPr>
        <w:t>的法语日历的这</w:t>
      </w:r>
      <w:r w:rsidRPr="006703B4">
        <w:rPr>
          <w:rFonts w:ascii="Calibri" w:eastAsia="微软雅黑" w:hAnsi="Calibri" w:cs="Calibri" w:hint="eastAsia"/>
          <w:lang w:val="fr-CA"/>
        </w:rPr>
        <w:t>一</w:t>
      </w:r>
      <w:r w:rsidRPr="006703B4">
        <w:rPr>
          <w:rFonts w:ascii="Calibri" w:eastAsia="微软雅黑" w:hAnsi="Calibri" w:cs="Calibri"/>
          <w:lang w:val="fr-CA"/>
        </w:rPr>
        <w:t>天</w:t>
      </w:r>
      <w:r w:rsidR="00AA28B0">
        <w:rPr>
          <w:rFonts w:ascii="Calibri" w:eastAsia="微软雅黑" w:hAnsi="Calibri" w:cs="Calibri" w:hint="eastAsia"/>
          <w:lang w:val="fr-CA"/>
        </w:rPr>
        <w:t>（比如：</w:t>
      </w:r>
      <w:r w:rsidR="00B6293B">
        <w:rPr>
          <w:rFonts w:ascii="Calibri" w:eastAsia="微软雅黑" w:hAnsi="Calibri" w:cs="Calibri" w:hint="eastAsia"/>
          <w:lang w:val="fr-CA"/>
        </w:rPr>
        <w:t>2</w:t>
      </w:r>
      <w:r w:rsidR="00B6293B">
        <w:rPr>
          <w:rFonts w:ascii="Calibri" w:eastAsia="微软雅黑" w:hAnsi="Calibri" w:cs="Calibri"/>
          <w:lang w:val="fr-CA"/>
        </w:rPr>
        <w:t>022</w:t>
      </w:r>
      <w:r w:rsidR="00B6293B">
        <w:rPr>
          <w:rFonts w:ascii="Calibri" w:eastAsia="微软雅黑" w:hAnsi="Calibri" w:cs="Calibri" w:hint="eastAsia"/>
          <w:lang w:val="fr-CA"/>
        </w:rPr>
        <w:t>年</w:t>
      </w:r>
      <w:r w:rsidR="00B6293B">
        <w:rPr>
          <w:rFonts w:ascii="Calibri" w:eastAsia="微软雅黑" w:hAnsi="Calibri" w:cs="Calibri" w:hint="eastAsia"/>
          <w:lang w:val="fr-CA"/>
        </w:rPr>
        <w:t>1</w:t>
      </w:r>
      <w:r w:rsidR="00B6293B">
        <w:rPr>
          <w:rFonts w:ascii="Calibri" w:eastAsia="微软雅黑" w:hAnsi="Calibri" w:cs="Calibri" w:hint="eastAsia"/>
          <w:lang w:val="fr-CA"/>
        </w:rPr>
        <w:t>月</w:t>
      </w:r>
      <w:r w:rsidR="00B6293B">
        <w:rPr>
          <w:rFonts w:ascii="Calibri" w:eastAsia="微软雅黑" w:hAnsi="Calibri" w:cs="Calibri" w:hint="eastAsia"/>
          <w:lang w:val="fr-CA"/>
        </w:rPr>
        <w:t>2</w:t>
      </w:r>
      <w:r w:rsidR="00B6293B">
        <w:rPr>
          <w:rFonts w:ascii="Calibri" w:eastAsia="微软雅黑" w:hAnsi="Calibri" w:cs="Calibri"/>
          <w:lang w:val="fr-CA"/>
        </w:rPr>
        <w:t>6</w:t>
      </w:r>
      <w:r w:rsidR="00B6293B">
        <w:rPr>
          <w:rFonts w:ascii="Calibri" w:eastAsia="微软雅黑" w:hAnsi="Calibri" w:cs="Calibri" w:hint="eastAsia"/>
          <w:lang w:val="fr-CA"/>
        </w:rPr>
        <w:t>号这一天</w:t>
      </w:r>
      <w:r w:rsidR="00AA28B0">
        <w:rPr>
          <w:rFonts w:ascii="Calibri" w:eastAsia="微软雅黑" w:hAnsi="Calibri" w:cs="Calibri" w:hint="eastAsia"/>
          <w:lang w:val="fr-CA"/>
        </w:rPr>
        <w:t>）</w:t>
      </w:r>
      <w:r w:rsidR="00B4078F">
        <w:rPr>
          <w:rFonts w:ascii="Calibri" w:eastAsia="微软雅黑" w:hAnsi="Calibri" w:cs="Calibri" w:hint="eastAsia"/>
          <w:lang w:val="fr-CA"/>
        </w:rPr>
        <w:t xml:space="preserve"> </w:t>
      </w:r>
      <w:r w:rsidR="00B4078F">
        <w:rPr>
          <w:rFonts w:ascii="Calibri" w:eastAsia="微软雅黑" w:hAnsi="Calibri" w:cs="Calibri"/>
          <w:lang w:val="fr-CA"/>
        </w:rPr>
        <w:t>(</w:t>
      </w:r>
      <w:r w:rsidR="00127538">
        <w:rPr>
          <w:rFonts w:ascii="Calibri" w:eastAsia="微软雅黑" w:hAnsi="Calibri" w:cs="Calibri"/>
          <w:lang w:val="fr-CA"/>
        </w:rPr>
        <w:t>8</w:t>
      </w:r>
      <w:r w:rsidR="00B4078F">
        <w:rPr>
          <w:rFonts w:ascii="Calibri" w:eastAsia="微软雅黑" w:hAnsi="Calibri" w:cs="Calibri"/>
          <w:lang w:val="fr-CA"/>
        </w:rPr>
        <w:t xml:space="preserve">0 </w:t>
      </w:r>
      <w:r w:rsidR="00640AFA">
        <w:rPr>
          <w:rFonts w:ascii="Calibri" w:eastAsia="微软雅黑" w:hAnsi="Calibri" w:cs="Calibri" w:hint="eastAsia"/>
          <w:lang w:val="fr-CA"/>
        </w:rPr>
        <w:t>至</w:t>
      </w:r>
      <w:r w:rsidR="00B4078F">
        <w:rPr>
          <w:rFonts w:ascii="Calibri" w:eastAsia="微软雅黑" w:hAnsi="Calibri" w:cs="Calibri" w:hint="eastAsia"/>
          <w:lang w:val="fr-CA"/>
        </w:rPr>
        <w:t xml:space="preserve"> </w:t>
      </w:r>
      <w:r w:rsidR="00B4078F">
        <w:rPr>
          <w:rFonts w:ascii="Calibri" w:eastAsia="微软雅黑" w:hAnsi="Calibri" w:cs="Calibri"/>
          <w:lang w:val="fr-CA"/>
        </w:rPr>
        <w:t>1</w:t>
      </w:r>
      <w:r w:rsidR="00127538">
        <w:rPr>
          <w:rFonts w:ascii="Calibri" w:eastAsia="微软雅黑" w:hAnsi="Calibri" w:cs="Calibri"/>
          <w:lang w:val="fr-CA"/>
        </w:rPr>
        <w:t>2</w:t>
      </w:r>
      <w:r w:rsidR="00B4078F">
        <w:rPr>
          <w:rFonts w:ascii="Calibri" w:eastAsia="微软雅黑" w:hAnsi="Calibri" w:cs="Calibri"/>
          <w:lang w:val="fr-CA"/>
        </w:rPr>
        <w:t>0</w:t>
      </w:r>
      <w:r w:rsidR="00B4078F">
        <w:rPr>
          <w:rFonts w:ascii="Calibri" w:eastAsia="微软雅黑" w:hAnsi="Calibri" w:cs="Calibri" w:hint="eastAsia"/>
          <w:lang w:val="fr-CA"/>
        </w:rPr>
        <w:t>字</w:t>
      </w:r>
      <w:r w:rsidR="00B4078F">
        <w:rPr>
          <w:rFonts w:ascii="Calibri" w:eastAsia="微软雅黑" w:hAnsi="Calibri" w:cs="Calibri" w:hint="eastAsia"/>
          <w:lang w:val="fr-CA"/>
        </w:rPr>
        <w:t>)</w:t>
      </w:r>
      <w:r w:rsidRPr="006703B4">
        <w:rPr>
          <w:rFonts w:ascii="Calibri" w:eastAsia="微软雅黑" w:hAnsi="Calibri" w:cs="Calibri"/>
          <w:lang w:val="fr-CA"/>
        </w:rPr>
        <w:t>。</w:t>
      </w:r>
    </w:p>
    <w:p w14:paraId="450F6DDF" w14:textId="77777777" w:rsidR="007B7A85" w:rsidRPr="006F7735" w:rsidRDefault="007B7A85" w:rsidP="00780FA9">
      <w:pPr>
        <w:rPr>
          <w:rFonts w:ascii="Calibri" w:eastAsia="微软雅黑" w:hAnsi="Calibri" w:cs="Calibri"/>
          <w:lang w:val="fr-CA"/>
        </w:rPr>
      </w:pPr>
    </w:p>
    <w:p w14:paraId="52F5A227" w14:textId="77777777" w:rsidR="00914D04" w:rsidRPr="00914D04" w:rsidRDefault="004C37AB" w:rsidP="00914D04">
      <w:hyperlink r:id="rId8" w:history="1">
        <w:r w:rsidR="00914D04" w:rsidRPr="00914D04">
          <w:rPr>
            <w:color w:val="0000FF"/>
            <w:u w:val="single"/>
          </w:rPr>
          <w:t>法语键盘（加拿大）使用整理 - 知乎 (zhihu.com)</w:t>
        </w:r>
      </w:hyperlink>
    </w:p>
    <w:p w14:paraId="65E172C2" w14:textId="14FC5DD0" w:rsidR="00780FA9" w:rsidRPr="00914D04" w:rsidRDefault="00780FA9" w:rsidP="00780FA9">
      <w:pPr>
        <w:rPr>
          <w:rFonts w:ascii="Calibri" w:eastAsia="微软雅黑" w:hAnsi="Calibri" w:cs="Calibri"/>
        </w:rPr>
      </w:pPr>
    </w:p>
    <w:p w14:paraId="606FC268" w14:textId="197A362E" w:rsidR="00B4078F" w:rsidRPr="006703B4" w:rsidRDefault="00E32B03" w:rsidP="00B4078F">
      <w:pPr>
        <w:jc w:val="center"/>
        <w:rPr>
          <w:rFonts w:ascii="Calibri" w:hAnsi="Calibri" w:cs="Calibri"/>
          <w:b/>
          <w:bCs/>
          <w:sz w:val="32"/>
          <w:szCs w:val="32"/>
          <w:lang w:val="fr-CA"/>
        </w:rPr>
      </w:pPr>
      <w:r>
        <w:rPr>
          <w:rFonts w:ascii="Calibri" w:hAnsi="Calibri" w:cs="Calibri"/>
          <w:b/>
          <w:bCs/>
          <w:sz w:val="32"/>
          <w:szCs w:val="32"/>
          <w:lang w:val="fr-CA"/>
        </w:rPr>
        <w:t>La</w:t>
      </w:r>
      <w:r w:rsidR="00B4078F" w:rsidRPr="007B7A85">
        <w:rPr>
          <w:rFonts w:ascii="Calibri" w:hAnsi="Calibri" w:cs="Calibri"/>
          <w:b/>
          <w:bCs/>
          <w:sz w:val="32"/>
          <w:szCs w:val="32"/>
          <w:lang w:val="fr-CA"/>
        </w:rPr>
        <w:t xml:space="preserve"> journée </w:t>
      </w:r>
      <w:r>
        <w:rPr>
          <w:rFonts w:ascii="Calibri" w:hAnsi="Calibri" w:cs="Calibri"/>
          <w:b/>
          <w:bCs/>
          <w:sz w:val="32"/>
          <w:szCs w:val="32"/>
          <w:lang w:val="fr-CA"/>
        </w:rPr>
        <w:t xml:space="preserve">du _________ </w:t>
      </w:r>
    </w:p>
    <w:p w14:paraId="0C3AD784" w14:textId="486A8EB6" w:rsidR="00780FA9" w:rsidRPr="00B4078F" w:rsidRDefault="00780FA9" w:rsidP="00780FA9">
      <w:pPr>
        <w:rPr>
          <w:rFonts w:ascii="Calibri" w:hAnsi="Calibri" w:cs="Calibri"/>
          <w:sz w:val="28"/>
          <w:szCs w:val="28"/>
          <w:lang w:val="fr-CA"/>
        </w:rPr>
      </w:pPr>
    </w:p>
    <w:p w14:paraId="1D95DA5D" w14:textId="49AC03C1" w:rsidR="00240EE0" w:rsidRPr="006703B4" w:rsidRDefault="00A302C2" w:rsidP="00780FA9">
      <w:pPr>
        <w:rPr>
          <w:rFonts w:ascii="Calibri" w:hAnsi="Calibri" w:cs="Calibri"/>
          <w:sz w:val="28"/>
          <w:szCs w:val="28"/>
          <w:lang w:val="fr-CA"/>
        </w:rPr>
      </w:pPr>
      <w:r w:rsidRPr="006703B4">
        <w:rPr>
          <w:rFonts w:ascii="Calibri" w:hAnsi="Calibri" w:cs="Calibri"/>
          <w:sz w:val="28"/>
          <w:szCs w:val="28"/>
          <w:lang w:val="fr-CA"/>
        </w:rPr>
        <w:t>...</w:t>
      </w:r>
    </w:p>
    <w:sectPr w:rsidR="00240EE0" w:rsidRPr="006703B4" w:rsidSect="009A2C70">
      <w:footerReference w:type="even" r:id="rId9"/>
      <w:footerReference w:type="defaul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C2687" w14:textId="77777777" w:rsidR="004C37AB" w:rsidRDefault="004C37AB" w:rsidP="00AE1114">
      <w:r>
        <w:separator/>
      </w:r>
    </w:p>
  </w:endnote>
  <w:endnote w:type="continuationSeparator" w:id="0">
    <w:p w14:paraId="7609B22E" w14:textId="77777777" w:rsidR="004C37AB" w:rsidRDefault="004C37AB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34D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66CE42E" w14:textId="77777777" w:rsidR="00B73165" w:rsidRDefault="00B73165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9E86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A093D">
      <w:rPr>
        <w:rStyle w:val="ac"/>
        <w:noProof/>
      </w:rPr>
      <w:t>3</w:t>
    </w:r>
    <w:r>
      <w:rPr>
        <w:rStyle w:val="ac"/>
      </w:rPr>
      <w:fldChar w:fldCharType="end"/>
    </w:r>
  </w:p>
  <w:p w14:paraId="56F32B02" w14:textId="77777777" w:rsidR="00B73165" w:rsidRDefault="00B73165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E6142" w14:textId="77777777" w:rsidR="004C37AB" w:rsidRDefault="004C37AB" w:rsidP="00AE1114">
      <w:r>
        <w:separator/>
      </w:r>
    </w:p>
  </w:footnote>
  <w:footnote w:type="continuationSeparator" w:id="0">
    <w:p w14:paraId="51356495" w14:textId="77777777" w:rsidR="004C37AB" w:rsidRDefault="004C37AB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3A4FF5"/>
    <w:multiLevelType w:val="hybridMultilevel"/>
    <w:tmpl w:val="C6E01D8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DD325F"/>
    <w:multiLevelType w:val="multilevel"/>
    <w:tmpl w:val="E2FA3B0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4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BA23250"/>
    <w:multiLevelType w:val="hybridMultilevel"/>
    <w:tmpl w:val="C0DEB41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1E7399C"/>
    <w:multiLevelType w:val="hybridMultilevel"/>
    <w:tmpl w:val="2F8EDCA0"/>
    <w:lvl w:ilvl="0" w:tplc="040C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3F747EB"/>
    <w:multiLevelType w:val="hybridMultilevel"/>
    <w:tmpl w:val="A224D628"/>
    <w:lvl w:ilvl="0" w:tplc="6B2AACC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FE23C9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03CFD2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C2AA8D2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0B2F87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ED25CF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4F8720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53B016F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5680D0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679F2"/>
    <w:multiLevelType w:val="hybridMultilevel"/>
    <w:tmpl w:val="06F8D2F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C19508F"/>
    <w:multiLevelType w:val="hybridMultilevel"/>
    <w:tmpl w:val="0E8C753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C430DEE"/>
    <w:multiLevelType w:val="hybridMultilevel"/>
    <w:tmpl w:val="CE5C15E2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1B17180"/>
    <w:multiLevelType w:val="hybridMultilevel"/>
    <w:tmpl w:val="1122C86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5"/>
  </w:num>
  <w:num w:numId="8">
    <w:abstractNumId w:val="0"/>
  </w:num>
  <w:num w:numId="9">
    <w:abstractNumId w:val="20"/>
  </w:num>
  <w:num w:numId="10">
    <w:abstractNumId w:val="4"/>
  </w:num>
  <w:num w:numId="11">
    <w:abstractNumId w:val="7"/>
  </w:num>
  <w:num w:numId="12">
    <w:abstractNumId w:val="19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2"/>
  </w:num>
  <w:num w:numId="17">
    <w:abstractNumId w:val="18"/>
  </w:num>
  <w:num w:numId="18">
    <w:abstractNumId w:val="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16"/>
  </w:num>
  <w:num w:numId="23">
    <w:abstractNumId w:val="11"/>
  </w:num>
  <w:num w:numId="24">
    <w:abstractNumId w:val="8"/>
  </w:num>
  <w:num w:numId="25">
    <w:abstractNumId w:val="2"/>
  </w:num>
  <w:num w:numId="26">
    <w:abstractNumId w:val="14"/>
  </w:num>
  <w:num w:numId="27">
    <w:abstractNumId w:val="9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A9"/>
    <w:rsid w:val="00002612"/>
    <w:rsid w:val="00002881"/>
    <w:rsid w:val="00005232"/>
    <w:rsid w:val="000108FE"/>
    <w:rsid w:val="00012E7E"/>
    <w:rsid w:val="00012F54"/>
    <w:rsid w:val="00030B32"/>
    <w:rsid w:val="00034855"/>
    <w:rsid w:val="00035A03"/>
    <w:rsid w:val="00036216"/>
    <w:rsid w:val="000375C7"/>
    <w:rsid w:val="00041B87"/>
    <w:rsid w:val="0004395F"/>
    <w:rsid w:val="00044DBF"/>
    <w:rsid w:val="00047096"/>
    <w:rsid w:val="00054CBA"/>
    <w:rsid w:val="000606A9"/>
    <w:rsid w:val="00062ADC"/>
    <w:rsid w:val="000634DF"/>
    <w:rsid w:val="000725E9"/>
    <w:rsid w:val="00072948"/>
    <w:rsid w:val="00073CB2"/>
    <w:rsid w:val="0007606B"/>
    <w:rsid w:val="00077BC3"/>
    <w:rsid w:val="00081218"/>
    <w:rsid w:val="000923CD"/>
    <w:rsid w:val="00093516"/>
    <w:rsid w:val="00094E83"/>
    <w:rsid w:val="000955DC"/>
    <w:rsid w:val="00095EF3"/>
    <w:rsid w:val="00096290"/>
    <w:rsid w:val="000975AC"/>
    <w:rsid w:val="000A093D"/>
    <w:rsid w:val="000A3CAB"/>
    <w:rsid w:val="000A4E9D"/>
    <w:rsid w:val="000B1177"/>
    <w:rsid w:val="000C1553"/>
    <w:rsid w:val="000C24BC"/>
    <w:rsid w:val="000C37D2"/>
    <w:rsid w:val="000C5B60"/>
    <w:rsid w:val="000D20DA"/>
    <w:rsid w:val="000D5761"/>
    <w:rsid w:val="000D626C"/>
    <w:rsid w:val="000E01B0"/>
    <w:rsid w:val="000E1802"/>
    <w:rsid w:val="000E24B3"/>
    <w:rsid w:val="000E45F3"/>
    <w:rsid w:val="000E4FAA"/>
    <w:rsid w:val="000E601A"/>
    <w:rsid w:val="000E60CB"/>
    <w:rsid w:val="000F1055"/>
    <w:rsid w:val="000F1AA6"/>
    <w:rsid w:val="000F38D7"/>
    <w:rsid w:val="000F3BC4"/>
    <w:rsid w:val="00103975"/>
    <w:rsid w:val="00106B94"/>
    <w:rsid w:val="00115AE3"/>
    <w:rsid w:val="00121E21"/>
    <w:rsid w:val="00123557"/>
    <w:rsid w:val="00123AB1"/>
    <w:rsid w:val="00123EDE"/>
    <w:rsid w:val="00124A31"/>
    <w:rsid w:val="00127538"/>
    <w:rsid w:val="00134165"/>
    <w:rsid w:val="0013527B"/>
    <w:rsid w:val="00136245"/>
    <w:rsid w:val="0014112C"/>
    <w:rsid w:val="00142E40"/>
    <w:rsid w:val="001462D3"/>
    <w:rsid w:val="00154C3B"/>
    <w:rsid w:val="0015649E"/>
    <w:rsid w:val="00161455"/>
    <w:rsid w:val="00162673"/>
    <w:rsid w:val="00163442"/>
    <w:rsid w:val="00163F1F"/>
    <w:rsid w:val="00170A7E"/>
    <w:rsid w:val="00177C63"/>
    <w:rsid w:val="00180DE2"/>
    <w:rsid w:val="001817DA"/>
    <w:rsid w:val="00181844"/>
    <w:rsid w:val="00182AE4"/>
    <w:rsid w:val="00182B54"/>
    <w:rsid w:val="001863F6"/>
    <w:rsid w:val="00191A50"/>
    <w:rsid w:val="0019225B"/>
    <w:rsid w:val="00192C16"/>
    <w:rsid w:val="001A2A15"/>
    <w:rsid w:val="001A47F4"/>
    <w:rsid w:val="001A7AD0"/>
    <w:rsid w:val="001B1006"/>
    <w:rsid w:val="001B242C"/>
    <w:rsid w:val="001C01E2"/>
    <w:rsid w:val="001C190D"/>
    <w:rsid w:val="001C407C"/>
    <w:rsid w:val="001C52F5"/>
    <w:rsid w:val="001C53A2"/>
    <w:rsid w:val="001D03ED"/>
    <w:rsid w:val="001D370D"/>
    <w:rsid w:val="001D4E7D"/>
    <w:rsid w:val="001D5BF8"/>
    <w:rsid w:val="001E4546"/>
    <w:rsid w:val="001F0BD7"/>
    <w:rsid w:val="001F3923"/>
    <w:rsid w:val="001F42E4"/>
    <w:rsid w:val="001F50D3"/>
    <w:rsid w:val="001F5977"/>
    <w:rsid w:val="00200821"/>
    <w:rsid w:val="00202615"/>
    <w:rsid w:val="00202E19"/>
    <w:rsid w:val="002054D9"/>
    <w:rsid w:val="00206BA5"/>
    <w:rsid w:val="00207D7C"/>
    <w:rsid w:val="00211758"/>
    <w:rsid w:val="00211B98"/>
    <w:rsid w:val="002135C0"/>
    <w:rsid w:val="00214E48"/>
    <w:rsid w:val="00214FCA"/>
    <w:rsid w:val="002151EF"/>
    <w:rsid w:val="00224AB9"/>
    <w:rsid w:val="00225A16"/>
    <w:rsid w:val="002312D5"/>
    <w:rsid w:val="0023354B"/>
    <w:rsid w:val="00234A68"/>
    <w:rsid w:val="00234B72"/>
    <w:rsid w:val="0023767B"/>
    <w:rsid w:val="00240EE0"/>
    <w:rsid w:val="00242C7C"/>
    <w:rsid w:val="00250AFD"/>
    <w:rsid w:val="00261090"/>
    <w:rsid w:val="00263DC5"/>
    <w:rsid w:val="00264029"/>
    <w:rsid w:val="00265032"/>
    <w:rsid w:val="00272185"/>
    <w:rsid w:val="0027281B"/>
    <w:rsid w:val="00273000"/>
    <w:rsid w:val="002738B5"/>
    <w:rsid w:val="002747AF"/>
    <w:rsid w:val="0028763D"/>
    <w:rsid w:val="00291B1F"/>
    <w:rsid w:val="00291D6D"/>
    <w:rsid w:val="0029210B"/>
    <w:rsid w:val="00293517"/>
    <w:rsid w:val="002A2DF8"/>
    <w:rsid w:val="002A5684"/>
    <w:rsid w:val="002A6B79"/>
    <w:rsid w:val="002B2BE5"/>
    <w:rsid w:val="002B3693"/>
    <w:rsid w:val="002B6F93"/>
    <w:rsid w:val="002C107A"/>
    <w:rsid w:val="002C2B09"/>
    <w:rsid w:val="002C65E1"/>
    <w:rsid w:val="002C6810"/>
    <w:rsid w:val="002C72E5"/>
    <w:rsid w:val="002D1077"/>
    <w:rsid w:val="002D6F77"/>
    <w:rsid w:val="002E0B68"/>
    <w:rsid w:val="002E2514"/>
    <w:rsid w:val="002E6F83"/>
    <w:rsid w:val="002F2326"/>
    <w:rsid w:val="002F5B55"/>
    <w:rsid w:val="0030230F"/>
    <w:rsid w:val="00302701"/>
    <w:rsid w:val="00302ECE"/>
    <w:rsid w:val="0030702C"/>
    <w:rsid w:val="003109D8"/>
    <w:rsid w:val="00320689"/>
    <w:rsid w:val="003242D2"/>
    <w:rsid w:val="003249E1"/>
    <w:rsid w:val="00324CCC"/>
    <w:rsid w:val="00330275"/>
    <w:rsid w:val="003313A7"/>
    <w:rsid w:val="00334723"/>
    <w:rsid w:val="0033694B"/>
    <w:rsid w:val="003416D4"/>
    <w:rsid w:val="0034303E"/>
    <w:rsid w:val="00346F18"/>
    <w:rsid w:val="003529C3"/>
    <w:rsid w:val="00354642"/>
    <w:rsid w:val="00356D1A"/>
    <w:rsid w:val="003631E9"/>
    <w:rsid w:val="00363CD8"/>
    <w:rsid w:val="00365D39"/>
    <w:rsid w:val="00375624"/>
    <w:rsid w:val="003758F2"/>
    <w:rsid w:val="00382A9E"/>
    <w:rsid w:val="00383D46"/>
    <w:rsid w:val="00384202"/>
    <w:rsid w:val="00384B83"/>
    <w:rsid w:val="00384D10"/>
    <w:rsid w:val="00385335"/>
    <w:rsid w:val="003906D3"/>
    <w:rsid w:val="003921E8"/>
    <w:rsid w:val="0039617C"/>
    <w:rsid w:val="003A04BF"/>
    <w:rsid w:val="003A6265"/>
    <w:rsid w:val="003A6DF2"/>
    <w:rsid w:val="003A765C"/>
    <w:rsid w:val="003B16FB"/>
    <w:rsid w:val="003B316A"/>
    <w:rsid w:val="003B4D0A"/>
    <w:rsid w:val="003B5F4E"/>
    <w:rsid w:val="003B69B4"/>
    <w:rsid w:val="003B6D71"/>
    <w:rsid w:val="003C3605"/>
    <w:rsid w:val="003C478D"/>
    <w:rsid w:val="003C5390"/>
    <w:rsid w:val="003C54B4"/>
    <w:rsid w:val="003C739A"/>
    <w:rsid w:val="003C7631"/>
    <w:rsid w:val="003D06C9"/>
    <w:rsid w:val="003D370A"/>
    <w:rsid w:val="003D4881"/>
    <w:rsid w:val="003D566D"/>
    <w:rsid w:val="003E588D"/>
    <w:rsid w:val="003E58FB"/>
    <w:rsid w:val="003E70A9"/>
    <w:rsid w:val="003E70AB"/>
    <w:rsid w:val="003F171B"/>
    <w:rsid w:val="003F607F"/>
    <w:rsid w:val="00400812"/>
    <w:rsid w:val="00403D26"/>
    <w:rsid w:val="00406642"/>
    <w:rsid w:val="00410E96"/>
    <w:rsid w:val="00415D2F"/>
    <w:rsid w:val="00420237"/>
    <w:rsid w:val="00427840"/>
    <w:rsid w:val="004315CA"/>
    <w:rsid w:val="0043205E"/>
    <w:rsid w:val="00433B0E"/>
    <w:rsid w:val="004354C7"/>
    <w:rsid w:val="0043735B"/>
    <w:rsid w:val="00440E5A"/>
    <w:rsid w:val="004426AF"/>
    <w:rsid w:val="00443189"/>
    <w:rsid w:val="00450A7E"/>
    <w:rsid w:val="00454737"/>
    <w:rsid w:val="00455829"/>
    <w:rsid w:val="0046034E"/>
    <w:rsid w:val="004637F8"/>
    <w:rsid w:val="00463CAC"/>
    <w:rsid w:val="004642C4"/>
    <w:rsid w:val="00465C7C"/>
    <w:rsid w:val="00467DDB"/>
    <w:rsid w:val="00474656"/>
    <w:rsid w:val="00480543"/>
    <w:rsid w:val="00481064"/>
    <w:rsid w:val="00484DA1"/>
    <w:rsid w:val="00487D23"/>
    <w:rsid w:val="00490374"/>
    <w:rsid w:val="00493F5A"/>
    <w:rsid w:val="004965B8"/>
    <w:rsid w:val="004968E3"/>
    <w:rsid w:val="00496E70"/>
    <w:rsid w:val="004A0E37"/>
    <w:rsid w:val="004A1005"/>
    <w:rsid w:val="004A1359"/>
    <w:rsid w:val="004A554D"/>
    <w:rsid w:val="004B0FA6"/>
    <w:rsid w:val="004B185B"/>
    <w:rsid w:val="004B28CE"/>
    <w:rsid w:val="004C37AB"/>
    <w:rsid w:val="004C6012"/>
    <w:rsid w:val="004D0164"/>
    <w:rsid w:val="004D1A4A"/>
    <w:rsid w:val="004D2D0D"/>
    <w:rsid w:val="004D3C71"/>
    <w:rsid w:val="004D7CC4"/>
    <w:rsid w:val="004E1223"/>
    <w:rsid w:val="004E27FF"/>
    <w:rsid w:val="004E6E12"/>
    <w:rsid w:val="004E7203"/>
    <w:rsid w:val="004F2C76"/>
    <w:rsid w:val="004F5547"/>
    <w:rsid w:val="004F72C7"/>
    <w:rsid w:val="00502757"/>
    <w:rsid w:val="00516B26"/>
    <w:rsid w:val="00523C3E"/>
    <w:rsid w:val="005250C7"/>
    <w:rsid w:val="005277A7"/>
    <w:rsid w:val="005302D0"/>
    <w:rsid w:val="00536681"/>
    <w:rsid w:val="00537448"/>
    <w:rsid w:val="0054089B"/>
    <w:rsid w:val="00547229"/>
    <w:rsid w:val="00551AFD"/>
    <w:rsid w:val="00561FA9"/>
    <w:rsid w:val="005665FF"/>
    <w:rsid w:val="005715EE"/>
    <w:rsid w:val="005726C7"/>
    <w:rsid w:val="0057273B"/>
    <w:rsid w:val="00573EA9"/>
    <w:rsid w:val="00576374"/>
    <w:rsid w:val="00577AD8"/>
    <w:rsid w:val="00580045"/>
    <w:rsid w:val="00580FB1"/>
    <w:rsid w:val="00581A55"/>
    <w:rsid w:val="00582D0A"/>
    <w:rsid w:val="005831A7"/>
    <w:rsid w:val="0058556B"/>
    <w:rsid w:val="00591F71"/>
    <w:rsid w:val="005949BD"/>
    <w:rsid w:val="00596DC0"/>
    <w:rsid w:val="005978E8"/>
    <w:rsid w:val="00597B39"/>
    <w:rsid w:val="005A15A0"/>
    <w:rsid w:val="005A2507"/>
    <w:rsid w:val="005B14C4"/>
    <w:rsid w:val="005B1F63"/>
    <w:rsid w:val="005B24D1"/>
    <w:rsid w:val="005B25FC"/>
    <w:rsid w:val="005B3E17"/>
    <w:rsid w:val="005B6A81"/>
    <w:rsid w:val="005C0ACC"/>
    <w:rsid w:val="005C1C45"/>
    <w:rsid w:val="005C1CE3"/>
    <w:rsid w:val="005C1D82"/>
    <w:rsid w:val="005D059A"/>
    <w:rsid w:val="005D09C6"/>
    <w:rsid w:val="005D45FE"/>
    <w:rsid w:val="005D650F"/>
    <w:rsid w:val="005D666F"/>
    <w:rsid w:val="005D6D47"/>
    <w:rsid w:val="005E288D"/>
    <w:rsid w:val="005F108B"/>
    <w:rsid w:val="005F4A88"/>
    <w:rsid w:val="005F5A2D"/>
    <w:rsid w:val="005F5D8F"/>
    <w:rsid w:val="005F773F"/>
    <w:rsid w:val="005F7CF5"/>
    <w:rsid w:val="00601A81"/>
    <w:rsid w:val="0060415B"/>
    <w:rsid w:val="00604DD7"/>
    <w:rsid w:val="006075A6"/>
    <w:rsid w:val="006102B9"/>
    <w:rsid w:val="00611454"/>
    <w:rsid w:val="006166E0"/>
    <w:rsid w:val="00616CD4"/>
    <w:rsid w:val="006170FB"/>
    <w:rsid w:val="00622524"/>
    <w:rsid w:val="00622B92"/>
    <w:rsid w:val="00624FB7"/>
    <w:rsid w:val="00627030"/>
    <w:rsid w:val="006277F4"/>
    <w:rsid w:val="0063283B"/>
    <w:rsid w:val="006348D3"/>
    <w:rsid w:val="006365CC"/>
    <w:rsid w:val="0064047D"/>
    <w:rsid w:val="006407CC"/>
    <w:rsid w:val="0064087B"/>
    <w:rsid w:val="00640AFA"/>
    <w:rsid w:val="0064198D"/>
    <w:rsid w:val="00647AE4"/>
    <w:rsid w:val="00657252"/>
    <w:rsid w:val="00657EA6"/>
    <w:rsid w:val="006625EB"/>
    <w:rsid w:val="006703B4"/>
    <w:rsid w:val="00670AB9"/>
    <w:rsid w:val="006720AB"/>
    <w:rsid w:val="00672BE6"/>
    <w:rsid w:val="006757A6"/>
    <w:rsid w:val="00677089"/>
    <w:rsid w:val="0068106B"/>
    <w:rsid w:val="00682568"/>
    <w:rsid w:val="00683130"/>
    <w:rsid w:val="00685CA3"/>
    <w:rsid w:val="00694945"/>
    <w:rsid w:val="00695DCC"/>
    <w:rsid w:val="00697BFE"/>
    <w:rsid w:val="00697EAC"/>
    <w:rsid w:val="006A2286"/>
    <w:rsid w:val="006A22C1"/>
    <w:rsid w:val="006A2C42"/>
    <w:rsid w:val="006B35C1"/>
    <w:rsid w:val="006B5081"/>
    <w:rsid w:val="006B556C"/>
    <w:rsid w:val="006B73C2"/>
    <w:rsid w:val="006C006B"/>
    <w:rsid w:val="006C79CB"/>
    <w:rsid w:val="006D20F3"/>
    <w:rsid w:val="006D3878"/>
    <w:rsid w:val="006D5A6F"/>
    <w:rsid w:val="006E0DF9"/>
    <w:rsid w:val="006E1363"/>
    <w:rsid w:val="006E31B6"/>
    <w:rsid w:val="006E6C5E"/>
    <w:rsid w:val="006F12BC"/>
    <w:rsid w:val="006F29C1"/>
    <w:rsid w:val="006F4060"/>
    <w:rsid w:val="006F42F9"/>
    <w:rsid w:val="006F4622"/>
    <w:rsid w:val="006F5CCF"/>
    <w:rsid w:val="006F607C"/>
    <w:rsid w:val="006F7735"/>
    <w:rsid w:val="006F7AC3"/>
    <w:rsid w:val="0070061D"/>
    <w:rsid w:val="00703C5E"/>
    <w:rsid w:val="00705D79"/>
    <w:rsid w:val="00706ECD"/>
    <w:rsid w:val="00710F30"/>
    <w:rsid w:val="007203E4"/>
    <w:rsid w:val="00724F91"/>
    <w:rsid w:val="00732F46"/>
    <w:rsid w:val="00734512"/>
    <w:rsid w:val="00741BB4"/>
    <w:rsid w:val="0074425C"/>
    <w:rsid w:val="007450F1"/>
    <w:rsid w:val="00752215"/>
    <w:rsid w:val="0075470D"/>
    <w:rsid w:val="00765CDB"/>
    <w:rsid w:val="00766CC1"/>
    <w:rsid w:val="00780FA9"/>
    <w:rsid w:val="00781A5A"/>
    <w:rsid w:val="0078488A"/>
    <w:rsid w:val="007851F8"/>
    <w:rsid w:val="00786E44"/>
    <w:rsid w:val="007870E6"/>
    <w:rsid w:val="00791DCC"/>
    <w:rsid w:val="0079295D"/>
    <w:rsid w:val="007A0D91"/>
    <w:rsid w:val="007A4837"/>
    <w:rsid w:val="007A4A41"/>
    <w:rsid w:val="007A6680"/>
    <w:rsid w:val="007A77E1"/>
    <w:rsid w:val="007A7F70"/>
    <w:rsid w:val="007B2354"/>
    <w:rsid w:val="007B2E46"/>
    <w:rsid w:val="007B363A"/>
    <w:rsid w:val="007B7A85"/>
    <w:rsid w:val="007C1D3D"/>
    <w:rsid w:val="007C3E8D"/>
    <w:rsid w:val="007C6F07"/>
    <w:rsid w:val="007D1B2B"/>
    <w:rsid w:val="007D2D6E"/>
    <w:rsid w:val="007D3E06"/>
    <w:rsid w:val="007D5143"/>
    <w:rsid w:val="007E02B6"/>
    <w:rsid w:val="007E6A5C"/>
    <w:rsid w:val="007E7354"/>
    <w:rsid w:val="007E760F"/>
    <w:rsid w:val="007F0632"/>
    <w:rsid w:val="007F2365"/>
    <w:rsid w:val="007F4A78"/>
    <w:rsid w:val="007F4E09"/>
    <w:rsid w:val="00801555"/>
    <w:rsid w:val="0080166C"/>
    <w:rsid w:val="00804C21"/>
    <w:rsid w:val="008116F3"/>
    <w:rsid w:val="00811AC1"/>
    <w:rsid w:val="00811F88"/>
    <w:rsid w:val="00816AF1"/>
    <w:rsid w:val="008201F4"/>
    <w:rsid w:val="00820895"/>
    <w:rsid w:val="008215C5"/>
    <w:rsid w:val="0082307C"/>
    <w:rsid w:val="0082357C"/>
    <w:rsid w:val="00834374"/>
    <w:rsid w:val="0083491D"/>
    <w:rsid w:val="00834D7F"/>
    <w:rsid w:val="00842053"/>
    <w:rsid w:val="00842E50"/>
    <w:rsid w:val="00850144"/>
    <w:rsid w:val="00855080"/>
    <w:rsid w:val="00860C61"/>
    <w:rsid w:val="008641EC"/>
    <w:rsid w:val="00865A8B"/>
    <w:rsid w:val="008701C3"/>
    <w:rsid w:val="00870494"/>
    <w:rsid w:val="008728FE"/>
    <w:rsid w:val="00875291"/>
    <w:rsid w:val="00875CD6"/>
    <w:rsid w:val="00876BF1"/>
    <w:rsid w:val="00880C4B"/>
    <w:rsid w:val="00891C5E"/>
    <w:rsid w:val="00892440"/>
    <w:rsid w:val="008931A9"/>
    <w:rsid w:val="0089612F"/>
    <w:rsid w:val="008A1218"/>
    <w:rsid w:val="008A255D"/>
    <w:rsid w:val="008A731E"/>
    <w:rsid w:val="008B02C8"/>
    <w:rsid w:val="008B1110"/>
    <w:rsid w:val="008B1D96"/>
    <w:rsid w:val="008B1DE1"/>
    <w:rsid w:val="008B3E08"/>
    <w:rsid w:val="008B3E3F"/>
    <w:rsid w:val="008B49E6"/>
    <w:rsid w:val="008B61A6"/>
    <w:rsid w:val="008B622B"/>
    <w:rsid w:val="008C7932"/>
    <w:rsid w:val="008D0BCE"/>
    <w:rsid w:val="008E3D2A"/>
    <w:rsid w:val="008E40E1"/>
    <w:rsid w:val="008E7656"/>
    <w:rsid w:val="008E77D6"/>
    <w:rsid w:val="008F097B"/>
    <w:rsid w:val="008F1A88"/>
    <w:rsid w:val="008F3278"/>
    <w:rsid w:val="008F4D6A"/>
    <w:rsid w:val="00902142"/>
    <w:rsid w:val="00902DD4"/>
    <w:rsid w:val="009044BC"/>
    <w:rsid w:val="00905B3C"/>
    <w:rsid w:val="00906938"/>
    <w:rsid w:val="00910295"/>
    <w:rsid w:val="00912335"/>
    <w:rsid w:val="00914746"/>
    <w:rsid w:val="00914D04"/>
    <w:rsid w:val="009170AB"/>
    <w:rsid w:val="00917AAC"/>
    <w:rsid w:val="0092159F"/>
    <w:rsid w:val="00922390"/>
    <w:rsid w:val="00923DF3"/>
    <w:rsid w:val="0092778D"/>
    <w:rsid w:val="0093141C"/>
    <w:rsid w:val="00934047"/>
    <w:rsid w:val="009422E6"/>
    <w:rsid w:val="0095415D"/>
    <w:rsid w:val="009572C8"/>
    <w:rsid w:val="00963023"/>
    <w:rsid w:val="00970649"/>
    <w:rsid w:val="00976F35"/>
    <w:rsid w:val="00977119"/>
    <w:rsid w:val="009818B1"/>
    <w:rsid w:val="0098284C"/>
    <w:rsid w:val="00983FC5"/>
    <w:rsid w:val="00984B9B"/>
    <w:rsid w:val="0098517F"/>
    <w:rsid w:val="00990A18"/>
    <w:rsid w:val="009912CB"/>
    <w:rsid w:val="00992438"/>
    <w:rsid w:val="009961DE"/>
    <w:rsid w:val="00997352"/>
    <w:rsid w:val="009A1A2D"/>
    <w:rsid w:val="009A2136"/>
    <w:rsid w:val="009A2C70"/>
    <w:rsid w:val="009A39CF"/>
    <w:rsid w:val="009B07C4"/>
    <w:rsid w:val="009B5747"/>
    <w:rsid w:val="009C0061"/>
    <w:rsid w:val="009C134B"/>
    <w:rsid w:val="009C3E96"/>
    <w:rsid w:val="009D10D1"/>
    <w:rsid w:val="009D19A8"/>
    <w:rsid w:val="009D2C19"/>
    <w:rsid w:val="009D6861"/>
    <w:rsid w:val="009D7F59"/>
    <w:rsid w:val="009E2BED"/>
    <w:rsid w:val="009E49DF"/>
    <w:rsid w:val="009E689A"/>
    <w:rsid w:val="009F12C9"/>
    <w:rsid w:val="009F35B2"/>
    <w:rsid w:val="009F534B"/>
    <w:rsid w:val="009F6DD9"/>
    <w:rsid w:val="00A07D3D"/>
    <w:rsid w:val="00A20DD2"/>
    <w:rsid w:val="00A212F5"/>
    <w:rsid w:val="00A22ADC"/>
    <w:rsid w:val="00A238AE"/>
    <w:rsid w:val="00A24C28"/>
    <w:rsid w:val="00A26B1D"/>
    <w:rsid w:val="00A27384"/>
    <w:rsid w:val="00A302C2"/>
    <w:rsid w:val="00A31FA4"/>
    <w:rsid w:val="00A32EF7"/>
    <w:rsid w:val="00A33CA6"/>
    <w:rsid w:val="00A344CD"/>
    <w:rsid w:val="00A43DD5"/>
    <w:rsid w:val="00A44DA9"/>
    <w:rsid w:val="00A471B3"/>
    <w:rsid w:val="00A47EA1"/>
    <w:rsid w:val="00A54866"/>
    <w:rsid w:val="00A57009"/>
    <w:rsid w:val="00A6656C"/>
    <w:rsid w:val="00A669A1"/>
    <w:rsid w:val="00A83DED"/>
    <w:rsid w:val="00A87463"/>
    <w:rsid w:val="00A92283"/>
    <w:rsid w:val="00A934DC"/>
    <w:rsid w:val="00A936C6"/>
    <w:rsid w:val="00A9415A"/>
    <w:rsid w:val="00A9523A"/>
    <w:rsid w:val="00A96DB7"/>
    <w:rsid w:val="00AA28B0"/>
    <w:rsid w:val="00AA6A45"/>
    <w:rsid w:val="00AB1077"/>
    <w:rsid w:val="00AB1498"/>
    <w:rsid w:val="00AD1426"/>
    <w:rsid w:val="00AD2A77"/>
    <w:rsid w:val="00AD3E70"/>
    <w:rsid w:val="00AE1114"/>
    <w:rsid w:val="00AE4A6D"/>
    <w:rsid w:val="00AF00B6"/>
    <w:rsid w:val="00AF0F8E"/>
    <w:rsid w:val="00B00F6E"/>
    <w:rsid w:val="00B041F7"/>
    <w:rsid w:val="00B045CC"/>
    <w:rsid w:val="00B13CD0"/>
    <w:rsid w:val="00B15D40"/>
    <w:rsid w:val="00B1653E"/>
    <w:rsid w:val="00B17AE9"/>
    <w:rsid w:val="00B21587"/>
    <w:rsid w:val="00B23450"/>
    <w:rsid w:val="00B2554B"/>
    <w:rsid w:val="00B333B0"/>
    <w:rsid w:val="00B33A8B"/>
    <w:rsid w:val="00B33C60"/>
    <w:rsid w:val="00B35EE9"/>
    <w:rsid w:val="00B3760A"/>
    <w:rsid w:val="00B40313"/>
    <w:rsid w:val="00B40614"/>
    <w:rsid w:val="00B4078F"/>
    <w:rsid w:val="00B43289"/>
    <w:rsid w:val="00B437A7"/>
    <w:rsid w:val="00B43981"/>
    <w:rsid w:val="00B445AB"/>
    <w:rsid w:val="00B464B5"/>
    <w:rsid w:val="00B47395"/>
    <w:rsid w:val="00B47C25"/>
    <w:rsid w:val="00B518B3"/>
    <w:rsid w:val="00B56EFD"/>
    <w:rsid w:val="00B60F8E"/>
    <w:rsid w:val="00B6293B"/>
    <w:rsid w:val="00B64B7E"/>
    <w:rsid w:val="00B64F8F"/>
    <w:rsid w:val="00B66AF8"/>
    <w:rsid w:val="00B67579"/>
    <w:rsid w:val="00B67DCD"/>
    <w:rsid w:val="00B7074C"/>
    <w:rsid w:val="00B720D1"/>
    <w:rsid w:val="00B729FA"/>
    <w:rsid w:val="00B73165"/>
    <w:rsid w:val="00B74690"/>
    <w:rsid w:val="00B81D95"/>
    <w:rsid w:val="00B82806"/>
    <w:rsid w:val="00B832B4"/>
    <w:rsid w:val="00B846BC"/>
    <w:rsid w:val="00B84D30"/>
    <w:rsid w:val="00B8695E"/>
    <w:rsid w:val="00B94FAD"/>
    <w:rsid w:val="00B96D50"/>
    <w:rsid w:val="00B977DB"/>
    <w:rsid w:val="00BA0747"/>
    <w:rsid w:val="00BA124F"/>
    <w:rsid w:val="00BA1511"/>
    <w:rsid w:val="00BA4141"/>
    <w:rsid w:val="00BA4E87"/>
    <w:rsid w:val="00BA73B7"/>
    <w:rsid w:val="00BB36D9"/>
    <w:rsid w:val="00BB7076"/>
    <w:rsid w:val="00BC01AB"/>
    <w:rsid w:val="00BC0966"/>
    <w:rsid w:val="00BC1F3D"/>
    <w:rsid w:val="00BC7112"/>
    <w:rsid w:val="00BD2B06"/>
    <w:rsid w:val="00BD4B49"/>
    <w:rsid w:val="00BE2581"/>
    <w:rsid w:val="00BE40C1"/>
    <w:rsid w:val="00BE6B6E"/>
    <w:rsid w:val="00BE6F0E"/>
    <w:rsid w:val="00BE72AB"/>
    <w:rsid w:val="00BE7940"/>
    <w:rsid w:val="00BF113E"/>
    <w:rsid w:val="00BF626C"/>
    <w:rsid w:val="00C00856"/>
    <w:rsid w:val="00C01221"/>
    <w:rsid w:val="00C05026"/>
    <w:rsid w:val="00C1198F"/>
    <w:rsid w:val="00C14AE7"/>
    <w:rsid w:val="00C16262"/>
    <w:rsid w:val="00C224CD"/>
    <w:rsid w:val="00C226A8"/>
    <w:rsid w:val="00C22CDC"/>
    <w:rsid w:val="00C24301"/>
    <w:rsid w:val="00C26E87"/>
    <w:rsid w:val="00C310C1"/>
    <w:rsid w:val="00C31AB8"/>
    <w:rsid w:val="00C34708"/>
    <w:rsid w:val="00C40249"/>
    <w:rsid w:val="00C43CDE"/>
    <w:rsid w:val="00C460C8"/>
    <w:rsid w:val="00C477CA"/>
    <w:rsid w:val="00C55F0D"/>
    <w:rsid w:val="00C6089C"/>
    <w:rsid w:val="00C6499F"/>
    <w:rsid w:val="00C70027"/>
    <w:rsid w:val="00C7010E"/>
    <w:rsid w:val="00C754E0"/>
    <w:rsid w:val="00C80F2F"/>
    <w:rsid w:val="00C8119A"/>
    <w:rsid w:val="00C81D82"/>
    <w:rsid w:val="00C82AC0"/>
    <w:rsid w:val="00C8508B"/>
    <w:rsid w:val="00C874A5"/>
    <w:rsid w:val="00C918FA"/>
    <w:rsid w:val="00C91AA3"/>
    <w:rsid w:val="00C943E9"/>
    <w:rsid w:val="00C94E77"/>
    <w:rsid w:val="00C97F59"/>
    <w:rsid w:val="00CA5D00"/>
    <w:rsid w:val="00CA61DF"/>
    <w:rsid w:val="00CB16C6"/>
    <w:rsid w:val="00CB4823"/>
    <w:rsid w:val="00CB4EEA"/>
    <w:rsid w:val="00CB6954"/>
    <w:rsid w:val="00CB7D3C"/>
    <w:rsid w:val="00CC3980"/>
    <w:rsid w:val="00CC6845"/>
    <w:rsid w:val="00CD5233"/>
    <w:rsid w:val="00CE4786"/>
    <w:rsid w:val="00CE59BF"/>
    <w:rsid w:val="00CE6C95"/>
    <w:rsid w:val="00CE7693"/>
    <w:rsid w:val="00CF142B"/>
    <w:rsid w:val="00D035ED"/>
    <w:rsid w:val="00D04C15"/>
    <w:rsid w:val="00D115DA"/>
    <w:rsid w:val="00D13EA9"/>
    <w:rsid w:val="00D15C09"/>
    <w:rsid w:val="00D17D01"/>
    <w:rsid w:val="00D2338E"/>
    <w:rsid w:val="00D23FC2"/>
    <w:rsid w:val="00D24E47"/>
    <w:rsid w:val="00D27FE5"/>
    <w:rsid w:val="00D30F99"/>
    <w:rsid w:val="00D33E52"/>
    <w:rsid w:val="00D348A9"/>
    <w:rsid w:val="00D34EFD"/>
    <w:rsid w:val="00D37260"/>
    <w:rsid w:val="00D41005"/>
    <w:rsid w:val="00D435F4"/>
    <w:rsid w:val="00D4494D"/>
    <w:rsid w:val="00D4521A"/>
    <w:rsid w:val="00D46A87"/>
    <w:rsid w:val="00D4731C"/>
    <w:rsid w:val="00D477C6"/>
    <w:rsid w:val="00D51EAD"/>
    <w:rsid w:val="00D537FF"/>
    <w:rsid w:val="00D56405"/>
    <w:rsid w:val="00D6309F"/>
    <w:rsid w:val="00D72575"/>
    <w:rsid w:val="00D74619"/>
    <w:rsid w:val="00D756A8"/>
    <w:rsid w:val="00D76D32"/>
    <w:rsid w:val="00D85139"/>
    <w:rsid w:val="00D916A5"/>
    <w:rsid w:val="00DA5B8A"/>
    <w:rsid w:val="00DB2CB4"/>
    <w:rsid w:val="00DB4EC5"/>
    <w:rsid w:val="00DB68FA"/>
    <w:rsid w:val="00DC7909"/>
    <w:rsid w:val="00DD513A"/>
    <w:rsid w:val="00DD6B50"/>
    <w:rsid w:val="00DD738F"/>
    <w:rsid w:val="00DD7ACD"/>
    <w:rsid w:val="00DE09D0"/>
    <w:rsid w:val="00DE1F0C"/>
    <w:rsid w:val="00DE24B9"/>
    <w:rsid w:val="00DE477A"/>
    <w:rsid w:val="00DE574D"/>
    <w:rsid w:val="00DE7808"/>
    <w:rsid w:val="00DF3EDB"/>
    <w:rsid w:val="00DF4AFA"/>
    <w:rsid w:val="00DF50C4"/>
    <w:rsid w:val="00DF5922"/>
    <w:rsid w:val="00DF6891"/>
    <w:rsid w:val="00DF6F88"/>
    <w:rsid w:val="00DF7084"/>
    <w:rsid w:val="00E00FEC"/>
    <w:rsid w:val="00E07396"/>
    <w:rsid w:val="00E078DF"/>
    <w:rsid w:val="00E07CC6"/>
    <w:rsid w:val="00E10CED"/>
    <w:rsid w:val="00E161D8"/>
    <w:rsid w:val="00E214BA"/>
    <w:rsid w:val="00E217C7"/>
    <w:rsid w:val="00E24673"/>
    <w:rsid w:val="00E246F0"/>
    <w:rsid w:val="00E27421"/>
    <w:rsid w:val="00E3009D"/>
    <w:rsid w:val="00E32B03"/>
    <w:rsid w:val="00E32D48"/>
    <w:rsid w:val="00E32EAB"/>
    <w:rsid w:val="00E35664"/>
    <w:rsid w:val="00E36C64"/>
    <w:rsid w:val="00E452D0"/>
    <w:rsid w:val="00E47362"/>
    <w:rsid w:val="00E513BE"/>
    <w:rsid w:val="00E55FBC"/>
    <w:rsid w:val="00E565F3"/>
    <w:rsid w:val="00E56DFA"/>
    <w:rsid w:val="00E60EE9"/>
    <w:rsid w:val="00E6551E"/>
    <w:rsid w:val="00E6634E"/>
    <w:rsid w:val="00E6758C"/>
    <w:rsid w:val="00E72D97"/>
    <w:rsid w:val="00E777AC"/>
    <w:rsid w:val="00E77CC0"/>
    <w:rsid w:val="00E81023"/>
    <w:rsid w:val="00E81C86"/>
    <w:rsid w:val="00E824B0"/>
    <w:rsid w:val="00E8440D"/>
    <w:rsid w:val="00E912C1"/>
    <w:rsid w:val="00E91827"/>
    <w:rsid w:val="00E960EA"/>
    <w:rsid w:val="00EB1815"/>
    <w:rsid w:val="00EB22A2"/>
    <w:rsid w:val="00EB26C7"/>
    <w:rsid w:val="00EB2987"/>
    <w:rsid w:val="00EB46C0"/>
    <w:rsid w:val="00EB4A73"/>
    <w:rsid w:val="00EC0099"/>
    <w:rsid w:val="00EC5684"/>
    <w:rsid w:val="00EC60F0"/>
    <w:rsid w:val="00ED1F93"/>
    <w:rsid w:val="00ED2B9E"/>
    <w:rsid w:val="00ED690F"/>
    <w:rsid w:val="00EE04FD"/>
    <w:rsid w:val="00EE3695"/>
    <w:rsid w:val="00EE72E4"/>
    <w:rsid w:val="00EF0AB5"/>
    <w:rsid w:val="00EF1050"/>
    <w:rsid w:val="00EF1E01"/>
    <w:rsid w:val="00EF4A5E"/>
    <w:rsid w:val="00EF51EF"/>
    <w:rsid w:val="00EF6F37"/>
    <w:rsid w:val="00F00703"/>
    <w:rsid w:val="00F158D0"/>
    <w:rsid w:val="00F23B05"/>
    <w:rsid w:val="00F23F60"/>
    <w:rsid w:val="00F24E6F"/>
    <w:rsid w:val="00F264A3"/>
    <w:rsid w:val="00F26997"/>
    <w:rsid w:val="00F27863"/>
    <w:rsid w:val="00F3681D"/>
    <w:rsid w:val="00F43F0C"/>
    <w:rsid w:val="00F44CA5"/>
    <w:rsid w:val="00F523F9"/>
    <w:rsid w:val="00F55BF5"/>
    <w:rsid w:val="00F628EF"/>
    <w:rsid w:val="00F62AF2"/>
    <w:rsid w:val="00F639C0"/>
    <w:rsid w:val="00F66D2C"/>
    <w:rsid w:val="00F7424A"/>
    <w:rsid w:val="00F76109"/>
    <w:rsid w:val="00F812FE"/>
    <w:rsid w:val="00F8177F"/>
    <w:rsid w:val="00F82D1B"/>
    <w:rsid w:val="00F838F3"/>
    <w:rsid w:val="00F85F50"/>
    <w:rsid w:val="00F907C0"/>
    <w:rsid w:val="00F95242"/>
    <w:rsid w:val="00F9782B"/>
    <w:rsid w:val="00FA06D8"/>
    <w:rsid w:val="00FA5D8C"/>
    <w:rsid w:val="00FB2FF1"/>
    <w:rsid w:val="00FB57AE"/>
    <w:rsid w:val="00FC1445"/>
    <w:rsid w:val="00FC2465"/>
    <w:rsid w:val="00FC5257"/>
    <w:rsid w:val="00FC71BD"/>
    <w:rsid w:val="00FD261F"/>
    <w:rsid w:val="00FD3D94"/>
    <w:rsid w:val="00FD4D2E"/>
    <w:rsid w:val="00FD53D5"/>
    <w:rsid w:val="00FD6083"/>
    <w:rsid w:val="00FE1F2B"/>
    <w:rsid w:val="00FE4A3C"/>
    <w:rsid w:val="00FE4AB8"/>
    <w:rsid w:val="00FE6E32"/>
    <w:rsid w:val="00FF1E2C"/>
    <w:rsid w:val="00F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FDA"/>
  <w14:defaultImageDpi w14:val="32767"/>
  <w15:chartTrackingRefBased/>
  <w15:docId w15:val="{8C592BD9-C44D-C241-8A28-28967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B7A85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EE72E4"/>
    <w:pPr>
      <w:numPr>
        <w:numId w:val="2"/>
      </w:numPr>
      <w:outlineLvl w:val="0"/>
    </w:pPr>
    <w:rPr>
      <w:b/>
      <w:color w:val="000000" w:themeColor="text1"/>
      <w:sz w:val="32"/>
      <w:lang w:val="fr-FR"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EE72E4"/>
    <w:pPr>
      <w:numPr>
        <w:ilvl w:val="1"/>
        <w:numId w:val="2"/>
      </w:numPr>
      <w:outlineLvl w:val="1"/>
    </w:pPr>
    <w:rPr>
      <w:b/>
      <w:sz w:val="28"/>
      <w:szCs w:val="26"/>
      <w:lang w:val="en-US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="Times New Roman" w:eastAsia="Times New Roman" w:hAnsi="Times New Roman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EE72E4"/>
    <w:rPr>
      <w:b/>
      <w:color w:val="000000" w:themeColor="text1"/>
      <w:sz w:val="32"/>
      <w:lang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EE72E4"/>
    <w:rPr>
      <w:b/>
      <w:sz w:val="28"/>
      <w:szCs w:val="26"/>
      <w:lang w:val="en-US"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eastAsia="Times New Roman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="Times New Roman" w:eastAsia="Times New Roman" w:hAnsi="Times New Roman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="Times New Roman" w:eastAsia="Times New Roman" w:hAnsi="Times New Roman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="Times New Roman" w:eastAsia="Times New Roman" w:hAnsi="Times New Roman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="Times New Roman" w:eastAsia="Times New Roman" w:hAnsi="Times New Roman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="Times New Roman" w:eastAsia="Times New Roman" w:hAnsi="Times New Roman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="Times New Roman" w:eastAsia="Times New Roman" w:hAnsi="Times New Roman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character" w:styleId="af2">
    <w:name w:val="Unresolved Mention"/>
    <w:basedOn w:val="a1"/>
    <w:uiPriority w:val="99"/>
    <w:rsid w:val="0035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490733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jiaqi/Library/Group%20Containers/UBF8T346G9.Office/User%20Content.localized/Templates.localized/&#33258;&#24049;&#27169;&#26495;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674A9347-27DB-4A43-9D11-DFF4F1D3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自己模板.dotx</Template>
  <TotalTime>41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59</cp:revision>
  <cp:lastPrinted>2022-02-16T04:05:00Z</cp:lastPrinted>
  <dcterms:created xsi:type="dcterms:W3CDTF">2022-11-08T02:03:00Z</dcterms:created>
  <dcterms:modified xsi:type="dcterms:W3CDTF">2025-03-25T23:30:00Z</dcterms:modified>
</cp:coreProperties>
</file>